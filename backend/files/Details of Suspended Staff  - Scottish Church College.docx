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D22A9" w14:textId="77777777" w:rsidR="000C479D" w:rsidRDefault="000C479D" w:rsidP="00E544B5">
      <w:pPr>
        <w:rPr>
          <w:lang w:val="en-IN"/>
        </w:rPr>
      </w:pPr>
    </w:p>
    <w:p w14:paraId="0AFDB06A" w14:textId="77777777" w:rsidR="00E544B5" w:rsidRDefault="00E544B5" w:rsidP="00E544B5">
      <w:pPr>
        <w:rPr>
          <w:lang w:val="en-IN"/>
        </w:rPr>
      </w:pPr>
    </w:p>
    <w:tbl>
      <w:tblPr>
        <w:tblpPr w:leftFromText="180" w:rightFromText="180" w:vertAnchor="page" w:horzAnchor="margin" w:tblpY="3961"/>
        <w:tblW w:w="9776" w:type="dxa"/>
        <w:tblLook w:val="04A0" w:firstRow="1" w:lastRow="0" w:firstColumn="1" w:lastColumn="0" w:noHBand="0" w:noVBand="1"/>
      </w:tblPr>
      <w:tblGrid>
        <w:gridCol w:w="2268"/>
        <w:gridCol w:w="2977"/>
        <w:gridCol w:w="1418"/>
        <w:gridCol w:w="1701"/>
        <w:gridCol w:w="1412"/>
      </w:tblGrid>
      <w:tr w:rsidR="00E544B5" w14:paraId="4CCDA9AC" w14:textId="77777777" w:rsidTr="00E544B5">
        <w:trPr>
          <w:trHeight w:val="300"/>
        </w:trPr>
        <w:tc>
          <w:tcPr>
            <w:tcW w:w="97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1F1C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DETAILS OF SUSPENDED STAFF, IF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ANY ,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AT YOUR INSTITUTION as per No. GRC-HED/02!10)/24 DATED 29.08.2024</w:t>
            </w:r>
          </w:p>
          <w:p w14:paraId="37EC9631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86E5C09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E544B5" w14:paraId="6F6E91A5" w14:textId="77777777" w:rsidTr="00E544B5">
        <w:trPr>
          <w:trHeight w:val="6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F3149D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NAME OF THE SUSPENDED EMPLOYEE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A7870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 OF THE OFFICE / INSTITUTION WITH ADDRESS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B63BD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SUSPENDED FROM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E17A9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REASON FOR SUSPENSION 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E8B9C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ANY OTHER DETAILS </w:t>
            </w:r>
          </w:p>
        </w:tc>
      </w:tr>
      <w:tr w:rsidR="00E544B5" w14:paraId="00A1B41E" w14:textId="77777777" w:rsidTr="00E544B5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BF8BF" w14:textId="609CCED0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N.A.</w:t>
            </w:r>
          </w:p>
          <w:p w14:paraId="21213AC0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8D02B8D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022DE0B" w14:textId="0F8EA95C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C9071" w14:textId="73BBDFAE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331C3E7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Scottish Church College, Kolkata</w:t>
            </w:r>
          </w:p>
          <w:p w14:paraId="2F119332" w14:textId="77777777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4AD471B" w14:textId="77B88393" w:rsidR="00E544B5" w:rsidRDefault="00E544B5" w:rsidP="00E544B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0FA6A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N.A.</w:t>
            </w:r>
          </w:p>
          <w:p w14:paraId="77F862BB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68D9AFE" w14:textId="0534B5A6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552EA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N.A.</w:t>
            </w:r>
          </w:p>
          <w:p w14:paraId="56E09745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17FE75A" w14:textId="5A3249DC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7888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2EFDF292" w14:textId="04EB7D1D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N.A.</w:t>
            </w:r>
          </w:p>
          <w:p w14:paraId="0C1C2CEF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5138A3A9" w14:textId="7777777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2DB42E3" w14:textId="774A10F7" w:rsidR="00E544B5" w:rsidRDefault="00E544B5" w:rsidP="00E544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1E862A7" w14:textId="77777777" w:rsidR="00E544B5" w:rsidRDefault="00E544B5" w:rsidP="00E544B5">
      <w:pPr>
        <w:rPr>
          <w:lang w:val="en-IN"/>
        </w:rPr>
      </w:pPr>
    </w:p>
    <w:p w14:paraId="1FFD4238" w14:textId="77777777" w:rsidR="00E544B5" w:rsidRDefault="00E544B5" w:rsidP="00E544B5">
      <w:pPr>
        <w:rPr>
          <w:lang w:val="en-IN"/>
        </w:rPr>
      </w:pPr>
    </w:p>
    <w:p w14:paraId="57ABA243" w14:textId="3488AEEA" w:rsidR="00E544B5" w:rsidRDefault="00E544B5" w:rsidP="00E544B5">
      <w:pPr>
        <w:rPr>
          <w:lang w:val="en-IN"/>
        </w:rPr>
      </w:pPr>
      <w:r>
        <w:rPr>
          <w:lang w:val="en-IN"/>
        </w:rPr>
        <w:t>20/09/2024</w:t>
      </w:r>
    </w:p>
    <w:p w14:paraId="46969E72" w14:textId="77777777" w:rsidR="00E544B5" w:rsidRDefault="00E544B5" w:rsidP="00E544B5">
      <w:pPr>
        <w:rPr>
          <w:lang w:val="en-IN"/>
        </w:rPr>
      </w:pPr>
    </w:p>
    <w:p w14:paraId="66B77786" w14:textId="77777777" w:rsidR="00E544B5" w:rsidRDefault="00E544B5" w:rsidP="00E544B5">
      <w:pPr>
        <w:rPr>
          <w:lang w:val="en-IN"/>
        </w:rPr>
      </w:pPr>
    </w:p>
    <w:p w14:paraId="41182284" w14:textId="77777777" w:rsidR="00E544B5" w:rsidRDefault="00E544B5" w:rsidP="00E544B5">
      <w:pPr>
        <w:rPr>
          <w:lang w:val="en-IN"/>
        </w:rPr>
      </w:pPr>
    </w:p>
    <w:p w14:paraId="17AAFB6C" w14:textId="77777777" w:rsidR="00E544B5" w:rsidRDefault="00E544B5" w:rsidP="00E544B5">
      <w:pPr>
        <w:rPr>
          <w:lang w:val="en-IN"/>
        </w:rPr>
      </w:pPr>
    </w:p>
    <w:p w14:paraId="5655670B" w14:textId="77777777" w:rsidR="00E544B5" w:rsidRDefault="00E544B5" w:rsidP="00E544B5">
      <w:pPr>
        <w:rPr>
          <w:lang w:val="en-IN"/>
        </w:rPr>
      </w:pPr>
    </w:p>
    <w:p w14:paraId="4701D2CA" w14:textId="77777777" w:rsidR="00E544B5" w:rsidRDefault="00E544B5" w:rsidP="00E544B5">
      <w:pPr>
        <w:rPr>
          <w:lang w:val="en-IN"/>
        </w:rPr>
      </w:pPr>
    </w:p>
    <w:p w14:paraId="29CE1EFB" w14:textId="77777777" w:rsidR="00E544B5" w:rsidRDefault="00E544B5" w:rsidP="00E544B5">
      <w:pPr>
        <w:rPr>
          <w:lang w:val="en-IN"/>
        </w:rPr>
      </w:pPr>
    </w:p>
    <w:p w14:paraId="6853FCA6" w14:textId="77777777" w:rsidR="00E544B5" w:rsidRDefault="00E544B5" w:rsidP="00E544B5">
      <w:pPr>
        <w:rPr>
          <w:lang w:val="en-IN"/>
        </w:rPr>
      </w:pPr>
    </w:p>
    <w:p w14:paraId="57AA27A6" w14:textId="0B096583" w:rsidR="00E544B5" w:rsidRPr="00E544B5" w:rsidRDefault="00E544B5" w:rsidP="00E544B5">
      <w:pPr>
        <w:rPr>
          <w:rFonts w:ascii="Cambria" w:hAnsi="Cambria"/>
          <w:lang w:val="en-IN"/>
        </w:rPr>
      </w:pPr>
      <w:r w:rsidRPr="00E544B5">
        <w:rPr>
          <w:rFonts w:ascii="Cambria" w:hAnsi="Cambria"/>
          <w:lang w:val="en-IN"/>
        </w:rPr>
        <w:t>Dr. Madhumanjari Mandal</w:t>
      </w:r>
    </w:p>
    <w:p w14:paraId="3A5A2973" w14:textId="42DFC245" w:rsidR="00E544B5" w:rsidRPr="00E544B5" w:rsidRDefault="00E544B5" w:rsidP="00E544B5">
      <w:pPr>
        <w:rPr>
          <w:rFonts w:ascii="Cambria" w:hAnsi="Cambria"/>
          <w:lang w:val="en-IN"/>
        </w:rPr>
      </w:pPr>
      <w:r w:rsidRPr="00E544B5">
        <w:rPr>
          <w:rFonts w:ascii="Cambria" w:hAnsi="Cambria"/>
          <w:lang w:val="en-IN"/>
        </w:rPr>
        <w:t>Principal</w:t>
      </w:r>
    </w:p>
    <w:sectPr w:rsidR="00E544B5" w:rsidRPr="00E544B5" w:rsidSect="00DF1BD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42" w:footer="142" w:gutter="5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DB303" w14:textId="77777777" w:rsidR="008B4684" w:rsidRDefault="008B4684">
      <w:r>
        <w:separator/>
      </w:r>
    </w:p>
  </w:endnote>
  <w:endnote w:type="continuationSeparator" w:id="0">
    <w:p w14:paraId="215FB7E2" w14:textId="77777777" w:rsidR="008B4684" w:rsidRDefault="008B4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AB2DD" w14:textId="09948EF0" w:rsidR="000E4C83" w:rsidRDefault="006546D2">
    <w:pPr>
      <w:pStyle w:val="Footer"/>
      <w:tabs>
        <w:tab w:val="left" w:pos="3900"/>
        <w:tab w:val="right" w:pos="9071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3C3234" wp14:editId="092D4D2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854700" cy="0"/>
              <wp:effectExtent l="0" t="0" r="0" b="0"/>
              <wp:wrapNone/>
              <wp:docPr id="10633909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5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0D8EE6" id="Line 1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6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" strokecolor="blue"/>
          </w:pict>
        </mc:Fallback>
      </mc:AlternateContent>
    </w:r>
    <w:r>
      <w:object w:dxaOrig="9759" w:dyaOrig="458" w14:anchorId="4EECB7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9pt;height:23.25pt">
          <v:imagedata r:id="rId1" o:title=""/>
        </v:shape>
        <o:OLEObject Type="Embed" ProgID="Visio.Drawing.11" ShapeID="_x0000_i1025" DrawAspect="Content" ObjectID="_1788333876" r:id="rId2"/>
      </w:obje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7C16C" w14:textId="77777777" w:rsidR="000E4C83" w:rsidRDefault="00AB0866" w:rsidP="009A1259">
    <w:pPr>
      <w:pStyle w:val="Footer"/>
      <w:ind w:left="-720"/>
      <w:jc w:val="center"/>
    </w:pPr>
    <w:r>
      <w:rPr>
        <w:noProof/>
        <w:lang w:val="en-IN" w:eastAsia="en-IN"/>
      </w:rPr>
      <mc:AlternateContent>
        <mc:Choice Requires="wpc">
          <w:drawing>
            <wp:anchor distT="0" distB="0" distL="114300" distR="114300" simplePos="0" relativeHeight="251658240" behindDoc="0" locked="0" layoutInCell="1" allowOverlap="1" wp14:anchorId="6B2F2098" wp14:editId="6660174B">
              <wp:simplePos x="0" y="0"/>
              <wp:positionH relativeFrom="column">
                <wp:posOffset>-535940</wp:posOffset>
              </wp:positionH>
              <wp:positionV relativeFrom="paragraph">
                <wp:posOffset>-10142855</wp:posOffset>
              </wp:positionV>
              <wp:extent cx="6490970" cy="1584620"/>
              <wp:effectExtent l="0" t="0" r="0" b="0"/>
              <wp:wrapNone/>
              <wp:docPr id="545897515" name="Canvas 5458975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2" name="Rectangle 21"/>
                      <wps:cNvSpPr>
                        <a:spLocks noChangeArrowheads="1"/>
                      </wps:cNvSpPr>
                      <wps:spPr bwMode="auto">
                        <a:xfrm>
                          <a:off x="365125" y="70485"/>
                          <a:ext cx="236093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344D5" w14:textId="77777777" w:rsidR="00D300F4" w:rsidRDefault="00D300F4" w:rsidP="001C2A12">
                            <w:r>
                              <w:rPr>
                                <w:rFonts w:ascii="Old English Text MT" w:hAnsi="Old English Text MT" w:cs="Old English Text MT"/>
                                <w:color w:val="000080"/>
                                <w:sz w:val="38"/>
                                <w:szCs w:val="38"/>
                              </w:rPr>
                              <w:t>Scottish Church College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  <wps:wsp>
                      <wps:cNvPr id="3" name="Line 22"/>
                      <wps:cNvCnPr>
                        <a:cxnSpLocks noChangeShapeType="1"/>
                      </wps:cNvCnPr>
                      <wps:spPr bwMode="auto">
                        <a:xfrm>
                          <a:off x="369570" y="942975"/>
                          <a:ext cx="5824220" cy="635"/>
                        </a:xfrm>
                        <a:prstGeom prst="line">
                          <a:avLst/>
                        </a:prstGeom>
                        <a:noFill/>
                        <a:ln w="40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72460" y="0"/>
                          <a:ext cx="38481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24"/>
                      <wps:cNvSpPr>
                        <a:spLocks noChangeArrowheads="1"/>
                      </wps:cNvSpPr>
                      <wps:spPr bwMode="auto">
                        <a:xfrm>
                          <a:off x="1152525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26C33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6" name="Rectangle 25"/>
                      <wps:cNvSpPr>
                        <a:spLocks noChangeArrowheads="1"/>
                      </wps:cNvSpPr>
                      <wps:spPr bwMode="auto">
                        <a:xfrm>
                          <a:off x="369570" y="365759"/>
                          <a:ext cx="2630805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333E" w14:textId="77777777" w:rsidR="000264BF" w:rsidRPr="005303BC" w:rsidRDefault="00BD202E" w:rsidP="001C2A1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(A Christian Minority Institution)</w:t>
                            </w:r>
                          </w:p>
                          <w:p w14:paraId="4EF59F39" w14:textId="77777777" w:rsidR="00BD202E" w:rsidRPr="005303BC" w:rsidRDefault="00BD202E" w:rsidP="001C2A1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Parent Body: Church of North India </w:t>
                            </w:r>
                          </w:p>
                          <w:p w14:paraId="37DE8E0F" w14:textId="6FFC9A9B" w:rsidR="001A451A" w:rsidRDefault="00BD202E" w:rsidP="001C2A1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NAAC Re-Accredited Grade ‘A’ Institution (3</w:t>
                            </w: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 Cycle)</w:t>
                            </w:r>
                          </w:p>
                          <w:p w14:paraId="034A8EEA" w14:textId="4E7E01FC" w:rsidR="001A451A" w:rsidRPr="005303BC" w:rsidRDefault="007F0E01" w:rsidP="001C2A1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Ranked</w:t>
                            </w:r>
                            <w:r w:rsidR="001A451A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92BB4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88</w:t>
                            </w:r>
                            <w: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A451A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in NIRF 202</w:t>
                            </w:r>
                            <w:r w:rsidR="00392BB4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Rectangle 26"/>
                      <wps:cNvSpPr>
                        <a:spLocks noChangeArrowheads="1"/>
                      </wps:cNvSpPr>
                      <wps:spPr bwMode="auto">
                        <a:xfrm>
                          <a:off x="1370965" y="542925"/>
                          <a:ext cx="29210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367B91" w14:textId="77777777" w:rsidR="00D300F4" w:rsidRDefault="00D300F4" w:rsidP="001C2A12"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8" name="Rectangle 27"/>
                      <wps:cNvSpPr>
                        <a:spLocks noChangeArrowheads="1"/>
                      </wps:cNvSpPr>
                      <wps:spPr bwMode="auto">
                        <a:xfrm>
                          <a:off x="1423670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38F43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9" name="Rectangle 28"/>
                      <wps:cNvSpPr>
                        <a:spLocks noChangeArrowheads="1"/>
                      </wps:cNvSpPr>
                      <wps:spPr bwMode="auto">
                        <a:xfrm>
                          <a:off x="1633220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D817E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0" name="Rectangle 29"/>
                      <wps:cNvSpPr>
                        <a:spLocks noChangeArrowheads="1"/>
                      </wps:cNvSpPr>
                      <wps:spPr bwMode="auto">
                        <a:xfrm>
                          <a:off x="3102610" y="532369"/>
                          <a:ext cx="489585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9D413" w14:textId="4F282C8E" w:rsidR="00D300F4" w:rsidRDefault="00504647" w:rsidP="001C2A12">
                            <w:proofErr w:type="spellStart"/>
                            <w:r>
                              <w:rPr>
                                <w:i/>
                                <w:iCs/>
                                <w:color w:val="000080"/>
                                <w:sz w:val="18"/>
                                <w:szCs w:val="18"/>
                              </w:rPr>
                              <w:t>Estd</w:t>
                            </w:r>
                            <w:proofErr w:type="spellEnd"/>
                            <w:r w:rsidR="00867789">
                              <w:rPr>
                                <w:i/>
                                <w:iCs/>
                                <w:color w:val="00008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000080"/>
                                <w:sz w:val="18"/>
                                <w:szCs w:val="18"/>
                              </w:rPr>
                              <w:t xml:space="preserve"> 1830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6" name="Rectangle 35"/>
                      <wps:cNvSpPr>
                        <a:spLocks noChangeArrowheads="1"/>
                      </wps:cNvSpPr>
                      <wps:spPr bwMode="auto">
                        <a:xfrm>
                          <a:off x="4446905" y="136500"/>
                          <a:ext cx="1876425" cy="571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06CCB8" w14:textId="766DE98E" w:rsidR="00452940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1 &amp; 3 </w:t>
                            </w:r>
                            <w:r w:rsidR="002402F1">
                              <w:rPr>
                                <w:color w:val="000080"/>
                                <w:sz w:val="18"/>
                                <w:szCs w:val="18"/>
                              </w:rPr>
                              <w:t>Urq</w:t>
                            </w: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>u</w:t>
                            </w:r>
                            <w:r w:rsidR="002402F1">
                              <w:rPr>
                                <w:color w:val="000080"/>
                                <w:sz w:val="18"/>
                                <w:szCs w:val="18"/>
                              </w:rPr>
                              <w:t>hart Square</w:t>
                            </w: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>, Kolkata-700006</w:t>
                            </w:r>
                            <w:r w:rsidR="002402F1">
                              <w:rPr>
                                <w:color w:val="00008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1F79C5DB" w14:textId="34846FFA" w:rsidR="00D300F4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>Ph: 033 23503862, Ext: 101</w:t>
                            </w:r>
                          </w:p>
                          <w:p w14:paraId="42FCF95E" w14:textId="57DE7248" w:rsidR="00452940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www.scottishchurch.ac.in</w:t>
                            </w:r>
                          </w:p>
                          <w:p w14:paraId="1A49C914" w14:textId="2027174E" w:rsidR="00452940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scottish.cal@gmail.com</w:t>
                            </w:r>
                          </w:p>
                          <w:p w14:paraId="66E66DAC" w14:textId="1065C5F1" w:rsidR="00452940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4CCBEBD8" w14:textId="77777777" w:rsidR="00452940" w:rsidRPr="00452940" w:rsidRDefault="00452940" w:rsidP="001C2A1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  <wps:wsp>
                      <wps:cNvPr id="17" name="Rectangle 36"/>
                      <wps:cNvSpPr>
                        <a:spLocks noChangeArrowheads="1"/>
                      </wps:cNvSpPr>
                      <wps:spPr bwMode="auto">
                        <a:xfrm>
                          <a:off x="5367655" y="136525"/>
                          <a:ext cx="2921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1C785" w14:textId="77777777" w:rsidR="00D300F4" w:rsidRDefault="00D300F4" w:rsidP="001C2A12"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26" name="Rectangle 45"/>
                      <wps:cNvSpPr>
                        <a:spLocks noChangeArrowheads="1"/>
                      </wps:cNvSpPr>
                      <wps:spPr bwMode="auto">
                        <a:xfrm>
                          <a:off x="6057900" y="41402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70338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27" name="Rectangle 46"/>
                      <wps:cNvSpPr>
                        <a:spLocks noChangeArrowheads="1"/>
                      </wps:cNvSpPr>
                      <wps:spPr bwMode="auto">
                        <a:xfrm>
                          <a:off x="6093460" y="41402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3BFC3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34" name="Rectangle 54"/>
                      <wps:cNvSpPr>
                        <a:spLocks noChangeArrowheads="1"/>
                      </wps:cNvSpPr>
                      <wps:spPr bwMode="auto">
                        <a:xfrm>
                          <a:off x="5262245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F0C6D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35" name="Rectangle 55"/>
                      <wps:cNvSpPr>
                        <a:spLocks noChangeArrowheads="1"/>
                      </wps:cNvSpPr>
                      <wps:spPr bwMode="auto">
                        <a:xfrm>
                          <a:off x="5358765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BF24E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36" name="Rectangle 56"/>
                      <wps:cNvSpPr>
                        <a:spLocks noChangeArrowheads="1"/>
                      </wps:cNvSpPr>
                      <wps:spPr bwMode="auto">
                        <a:xfrm>
                          <a:off x="5524500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ABA39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37" name="Rectangle 57"/>
                      <wps:cNvSpPr>
                        <a:spLocks noChangeArrowheads="1"/>
                      </wps:cNvSpPr>
                      <wps:spPr bwMode="auto">
                        <a:xfrm>
                          <a:off x="5551170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19ED2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0" name="Rectangle 60"/>
                      <wps:cNvSpPr>
                        <a:spLocks noChangeArrowheads="1"/>
                      </wps:cNvSpPr>
                      <wps:spPr bwMode="auto">
                        <a:xfrm>
                          <a:off x="462407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A8030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1" name="Rectangle 61"/>
                      <wps:cNvSpPr>
                        <a:spLocks noChangeArrowheads="1"/>
                      </wps:cNvSpPr>
                      <wps:spPr bwMode="auto">
                        <a:xfrm>
                          <a:off x="530606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10E54" w14:textId="77777777" w:rsidR="00D300F4" w:rsidRP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2" name="Rectangle 62"/>
                      <wps:cNvSpPr>
                        <a:spLocks noChangeArrowheads="1"/>
                      </wps:cNvSpPr>
                      <wps:spPr bwMode="auto">
                        <a:xfrm>
                          <a:off x="544576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9C370" w14:textId="77777777" w:rsidR="00D300F4" w:rsidRP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5498465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6C473" w14:textId="77777777" w:rsidR="00D300F4" w:rsidRP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4" name="Rectangle 64"/>
                      <wps:cNvSpPr>
                        <a:spLocks noChangeArrowheads="1"/>
                      </wps:cNvSpPr>
                      <wps:spPr bwMode="auto">
                        <a:xfrm>
                          <a:off x="555117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4A6C2" w14:textId="77777777" w:rsidR="00D300F4" w:rsidRDefault="00D300F4" w:rsidP="001C2A1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51" name="Line 71"/>
                      <wps:cNvCnPr>
                        <a:cxnSpLocks noChangeShapeType="1"/>
                      </wps:cNvCnPr>
                      <wps:spPr bwMode="auto">
                        <a:xfrm>
                          <a:off x="365125" y="916940"/>
                          <a:ext cx="5824220" cy="635"/>
                        </a:xfrm>
                        <a:prstGeom prst="line">
                          <a:avLst/>
                        </a:prstGeom>
                        <a:noFill/>
                        <a:ln w="13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1092104" name="Rectangle 1051092104"/>
                      <wps:cNvSpPr>
                        <a:spLocks noChangeArrowheads="1"/>
                      </wps:cNvSpPr>
                      <wps:spPr bwMode="auto">
                        <a:xfrm>
                          <a:off x="4446904" y="970125"/>
                          <a:ext cx="1876425" cy="401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2F00" w14:textId="77777777" w:rsidR="00452940" w:rsidRPr="003F067B" w:rsidRDefault="00452940" w:rsidP="00452940">
                            <w:pPr>
                              <w:rPr>
                                <w:b/>
                                <w:bCs/>
                                <w:color w:val="000080"/>
                                <w:sz w:val="22"/>
                                <w:szCs w:val="22"/>
                              </w:rPr>
                            </w:pPr>
                            <w:r w:rsidRPr="003F067B">
                              <w:rPr>
                                <w:b/>
                                <w:bCs/>
                                <w:color w:val="000080"/>
                                <w:sz w:val="22"/>
                                <w:szCs w:val="22"/>
                              </w:rPr>
                              <w:t>Principal</w:t>
                            </w:r>
                          </w:p>
                          <w:p w14:paraId="1F12F404" w14:textId="44ED6C1A" w:rsidR="003F067B" w:rsidRDefault="003F067B" w:rsidP="003F067B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principal@scottishchurch.ac.in</w:t>
                            </w:r>
                          </w:p>
                          <w:p w14:paraId="38B551E1" w14:textId="77777777" w:rsidR="003F067B" w:rsidRDefault="003F067B" w:rsidP="00452940">
                            <w:pPr>
                              <w:rPr>
                                <w:b/>
                                <w:bCs/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2F2098" id="Canvas 545897515" o:spid="_x0000_s1052" editas="canvas" style="position:absolute;left:0;text-align:left;margin-left:-42.2pt;margin-top:-798.65pt;width:511.1pt;height:124.75pt;z-index:251658240" coordsize="64909,15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53" type="#_x0000_t75" style="position:absolute;width:64909;height:15843;visibility:visible;mso-wrap-style:square">
                <v:fill o:detectmouseclick="t"/>
                <v:path o:connecttype="none"/>
              </v:shape>
              <v:rect id="Rectangle 21" o:spid="_x0000_s1054" style="position:absolute;left:3651;top:704;width:23609;height:36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" filled="f" stroked="f">
                <v:textbox inset="0,0,0,0">
                  <w:txbxContent>
                    <w:p w14:paraId="0B6344D5" w14:textId="77777777" w:rsidR="00D300F4" w:rsidRDefault="00D300F4" w:rsidP="001C2A12">
                      <w:r>
                        <w:rPr>
                          <w:rFonts w:ascii="Old English Text MT" w:hAnsi="Old English Text MT" w:cs="Old English Text MT"/>
                          <w:color w:val="000080"/>
                          <w:sz w:val="38"/>
                          <w:szCs w:val="38"/>
                        </w:rPr>
                        <w:t>Scottish Church College</w:t>
                      </w:r>
                    </w:p>
                  </w:txbxContent>
                </v:textbox>
              </v:rect>
              <v:line id="Line 22" o:spid="_x0000_s1055" style="position:absolute;visibility:visible;mso-wrap-style:square" from="3695,9429" to="61937,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" strokecolor="navy" strokeweight=".0011mm">
                <v:stroke joinstyle="miter"/>
              </v:line>
              <v:shape id="Picture 23" o:spid="_x0000_s1056" type="#_x0000_t75" style="position:absolute;left:31724;width:3848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">
                <v:imagedata r:id="rId2" o:title=""/>
              </v:shape>
              <v:rect id="Rectangle 24" o:spid="_x0000_s1057" style="position:absolute;left:11525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guwQAAANoAAAAPAAAAZHJzL2Rvd25yZXYueG1sRI/NasMw&#10;EITvhb6D2EJutVxD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H/cqC7BAAAA2gAAAA8AAAAA&#10;AAAAAAAAAAAABwIAAGRycy9kb3ducmV2LnhtbFBLBQYAAAAAAwADALcAAAD1AgAAAAA=&#10;" filled="f" stroked="f">
                <v:textbox style="mso-fit-shape-to-text:t" inset="0,0,0,0">
                  <w:txbxContent>
                    <w:p w14:paraId="10126C33" w14:textId="77777777" w:rsidR="00D300F4" w:rsidRDefault="00D300F4" w:rsidP="001C2A12"/>
                  </w:txbxContent>
                </v:textbox>
              </v:rect>
              <v:rect id="Rectangle 25" o:spid="_x0000_s1058" style="position:absolute;left:3695;top:3657;width:26308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4377333E" w14:textId="77777777" w:rsidR="000264BF" w:rsidRPr="005303BC" w:rsidRDefault="00BD202E" w:rsidP="001C2A1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(A Christian Minority Institution)</w:t>
                      </w:r>
                    </w:p>
                    <w:p w14:paraId="4EF59F39" w14:textId="77777777" w:rsidR="00BD202E" w:rsidRPr="005303BC" w:rsidRDefault="00BD202E" w:rsidP="001C2A1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Parent Body: Church of North India </w:t>
                      </w:r>
                    </w:p>
                    <w:p w14:paraId="37DE8E0F" w14:textId="6FFC9A9B" w:rsidR="001A451A" w:rsidRDefault="00BD202E" w:rsidP="001C2A1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NAAC Re-Accredited Grade ‘A’ Institution (3</w:t>
                      </w: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 Cycle)</w:t>
                      </w:r>
                    </w:p>
                    <w:p w14:paraId="034A8EEA" w14:textId="4E7E01FC" w:rsidR="001A451A" w:rsidRPr="005303BC" w:rsidRDefault="007F0E01" w:rsidP="001C2A1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Ranked</w:t>
                      </w:r>
                      <w:r w:rsidR="001A451A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 </w:t>
                      </w:r>
                      <w:r w:rsidR="00392BB4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88</w:t>
                      </w:r>
                      <w: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 </w:t>
                      </w:r>
                      <w:r w:rsidR="001A451A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in NIRF 202</w:t>
                      </w:r>
                      <w:r w:rsidR="00392BB4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rect>
              <v:rect id="Rectangle 26" o:spid="_x0000_s1059" style="position:absolute;left:13709;top:5429;width:292;height:13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" filled="f" stroked="f">
                <v:textbox style="mso-fit-shape-to-text:t" inset="0,0,0,0">
                  <w:txbxContent>
                    <w:p w14:paraId="52367B91" w14:textId="77777777" w:rsidR="00D300F4" w:rsidRDefault="00D300F4" w:rsidP="001C2A12"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rect>
              <v:rect id="Rectangle 27" o:spid="_x0000_s1060" style="position:absolute;left:14236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" filled="f" stroked="f">
                <v:textbox style="mso-fit-shape-to-text:t" inset="0,0,0,0">
                  <w:txbxContent>
                    <w:p w14:paraId="26238F43" w14:textId="77777777" w:rsidR="00D300F4" w:rsidRDefault="00D300F4" w:rsidP="001C2A12"/>
                  </w:txbxContent>
                </v:textbox>
              </v:rect>
              <v:rect id="Rectangle 28" o:spid="_x0000_s1061" style="position:absolute;left:16332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" filled="f" stroked="f">
                <v:textbox style="mso-fit-shape-to-text:t" inset="0,0,0,0">
                  <w:txbxContent>
                    <w:p w14:paraId="378D817E" w14:textId="77777777" w:rsidR="00D300F4" w:rsidRDefault="00D300F4" w:rsidP="001C2A12"/>
                  </w:txbxContent>
                </v:textbox>
              </v:rect>
              <v:rect id="Rectangle 29" o:spid="_x0000_s1062" style="position:absolute;left:31026;top:5323;width:4895;height:1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aC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hCL7/IAHrzBwAA//8DAFBLAQItABQABgAIAAAAIQDb4fbL7gAAAIUBAAATAAAAAAAAAAAAAAAA&#10;AAAAAABbQ29udGVudF9UeXBlc10ueG1sUEsBAi0AFAAGAAgAAAAhAFr0LFu/AAAAFQEAAAsAAAAA&#10;AAAAAAAAAAAAHwEAAF9yZWxzLy5yZWxzUEsBAi0AFAAGAAgAAAAhAFQ2FoLBAAAA2wAAAA8AAAAA&#10;AAAAAAAAAAAABwIAAGRycy9kb3ducmV2LnhtbFBLBQYAAAAAAwADALcAAAD1AgAAAAA=&#10;" filled="f" stroked="f">
                <v:textbox style="mso-fit-shape-to-text:t" inset="0,0,0,0">
                  <w:txbxContent>
                    <w:p w14:paraId="0079D413" w14:textId="4F282C8E" w:rsidR="00D300F4" w:rsidRDefault="00504647" w:rsidP="001C2A12">
                      <w:proofErr w:type="spellStart"/>
                      <w:r>
                        <w:rPr>
                          <w:i/>
                          <w:iCs/>
                          <w:color w:val="000080"/>
                          <w:sz w:val="18"/>
                          <w:szCs w:val="18"/>
                        </w:rPr>
                        <w:t>Estd</w:t>
                      </w:r>
                      <w:proofErr w:type="spellEnd"/>
                      <w:r w:rsidR="00867789">
                        <w:rPr>
                          <w:i/>
                          <w:iCs/>
                          <w:color w:val="00008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i/>
                          <w:iCs/>
                          <w:color w:val="000080"/>
                          <w:sz w:val="18"/>
                          <w:szCs w:val="18"/>
                        </w:rPr>
                        <w:t xml:space="preserve"> 1830</w:t>
                      </w:r>
                    </w:p>
                  </w:txbxContent>
                </v:textbox>
              </v:rect>
              <v:rect id="Rectangle 35" o:spid="_x0000_s1063" style="position:absolute;left:44469;top:1365;width:18764;height:57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" filled="f" stroked="f">
                <v:textbox inset="0,0,0,0">
                  <w:txbxContent>
                    <w:p w14:paraId="6306CCB8" w14:textId="766DE98E" w:rsidR="00452940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1 &amp; 3 </w:t>
                      </w:r>
                      <w:r w:rsidR="002402F1">
                        <w:rPr>
                          <w:color w:val="000080"/>
                          <w:sz w:val="18"/>
                          <w:szCs w:val="18"/>
                        </w:rPr>
                        <w:t>Urq</w:t>
                      </w:r>
                      <w:r>
                        <w:rPr>
                          <w:color w:val="000080"/>
                          <w:sz w:val="18"/>
                          <w:szCs w:val="18"/>
                        </w:rPr>
                        <w:t>u</w:t>
                      </w:r>
                      <w:r w:rsidR="002402F1">
                        <w:rPr>
                          <w:color w:val="000080"/>
                          <w:sz w:val="18"/>
                          <w:szCs w:val="18"/>
                        </w:rPr>
                        <w:t>hart Square</w:t>
                      </w:r>
                      <w:r>
                        <w:rPr>
                          <w:color w:val="000080"/>
                          <w:sz w:val="18"/>
                          <w:szCs w:val="18"/>
                        </w:rPr>
                        <w:t>, Kolkata-700006</w:t>
                      </w:r>
                      <w:r w:rsidR="002402F1">
                        <w:rPr>
                          <w:color w:val="000080"/>
                          <w:sz w:val="18"/>
                          <w:szCs w:val="18"/>
                        </w:rPr>
                        <w:t>,</w:t>
                      </w:r>
                    </w:p>
                    <w:p w14:paraId="1F79C5DB" w14:textId="34846FFA" w:rsidR="00D300F4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>Ph: 033 23503862, Ext: 101</w:t>
                      </w:r>
                    </w:p>
                    <w:p w14:paraId="42FCF95E" w14:textId="57DE7248" w:rsidR="00452940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www.scottishchurch.ac.in</w:t>
                      </w:r>
                    </w:p>
                    <w:p w14:paraId="1A49C914" w14:textId="2027174E" w:rsidR="00452940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email: </w:t>
                      </w: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scottish.cal@gmail.com</w:t>
                      </w:r>
                    </w:p>
                    <w:p w14:paraId="66E66DAC" w14:textId="1065C5F1" w:rsidR="00452940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           </w:t>
                      </w:r>
                    </w:p>
                    <w:p w14:paraId="4CCBEBD8" w14:textId="77777777" w:rsidR="00452940" w:rsidRPr="00452940" w:rsidRDefault="00452940" w:rsidP="001C2A1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36" o:spid="_x0000_s1064" style="position:absolute;left:53676;top:1365;width:2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<v:textbox style="mso-fit-shape-to-text:t" inset="0,0,0,0">
                  <w:txbxContent>
                    <w:p w14:paraId="5481C785" w14:textId="77777777" w:rsidR="00D300F4" w:rsidRDefault="00D300F4" w:rsidP="001C2A12"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5" o:spid="_x0000_s1065" style="position:absolute;left:60579;top:4140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<v:textbox style="mso-fit-shape-to-text:t" inset="0,0,0,0">
                  <w:txbxContent>
                    <w:p w14:paraId="2B170338" w14:textId="77777777" w:rsidR="00D300F4" w:rsidRDefault="00D300F4" w:rsidP="001C2A12"/>
                  </w:txbxContent>
                </v:textbox>
              </v:rect>
              <v:rect id="Rectangle 46" o:spid="_x0000_s1066" style="position:absolute;left:60934;top:4140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<v:textbox style="mso-fit-shape-to-text:t" inset="0,0,0,0">
                  <w:txbxContent>
                    <w:p w14:paraId="2553BFC3" w14:textId="77777777" w:rsidR="00D300F4" w:rsidRDefault="00D300F4" w:rsidP="001C2A12"/>
                  </w:txbxContent>
                </v:textbox>
              </v:rect>
              <v:rect id="Rectangle 54" o:spid="_x0000_s1067" style="position:absolute;left:52622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<v:textbox style="mso-fit-shape-to-text:t" inset="0,0,0,0">
                  <w:txbxContent>
                    <w:p w14:paraId="745F0C6D" w14:textId="77777777" w:rsidR="00D300F4" w:rsidRDefault="00D300F4" w:rsidP="001C2A12"/>
                  </w:txbxContent>
                </v:textbox>
              </v:rect>
              <v:rect id="Rectangle 55" o:spid="_x0000_s1068" style="position:absolute;left:53587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<v:textbox style="mso-fit-shape-to-text:t" inset="0,0,0,0">
                  <w:txbxContent>
                    <w:p w14:paraId="4ACBF24E" w14:textId="77777777" w:rsidR="00D300F4" w:rsidRDefault="00D300F4" w:rsidP="001C2A12"/>
                  </w:txbxContent>
                </v:textbox>
              </v:rect>
              <v:rect id="Rectangle 56" o:spid="_x0000_s1069" style="position:absolute;left:55245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<v:textbox style="mso-fit-shape-to-text:t" inset="0,0,0,0">
                  <w:txbxContent>
                    <w:p w14:paraId="70BABA39" w14:textId="77777777" w:rsidR="00D300F4" w:rsidRDefault="00D300F4" w:rsidP="001C2A12"/>
                  </w:txbxContent>
                </v:textbox>
              </v:rect>
              <v:rect id="Rectangle 57" o:spid="_x0000_s1070" style="position:absolute;left:55511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KW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JBq0pbBAAAA2wAAAA8AAAAA&#10;AAAAAAAAAAAABwIAAGRycy9kb3ducmV2LnhtbFBLBQYAAAAAAwADALcAAAD1AgAAAAA=&#10;" filled="f" stroked="f">
                <v:textbox style="mso-fit-shape-to-text:t" inset="0,0,0,0">
                  <w:txbxContent>
                    <w:p w14:paraId="49419ED2" w14:textId="77777777" w:rsidR="00D300F4" w:rsidRDefault="00D300F4" w:rsidP="001C2A12"/>
                  </w:txbxContent>
                </v:textbox>
              </v:rect>
              <v:rect id="Rectangle 60" o:spid="_x0000_s1071" style="position:absolute;left:46240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mf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BHhTmfvwAAANsAAAAPAAAAAAAA&#10;AAAAAAAAAAcCAABkcnMvZG93bnJldi54bWxQSwUGAAAAAAMAAwC3AAAA8wIAAAAA&#10;" filled="f" stroked="f">
                <v:textbox style="mso-fit-shape-to-text:t" inset="0,0,0,0">
                  <w:txbxContent>
                    <w:p w14:paraId="4B5A8030" w14:textId="77777777" w:rsidR="00D300F4" w:rsidRDefault="00D300F4" w:rsidP="001C2A12"/>
                  </w:txbxContent>
                </v:textbox>
              </v:rect>
              <v:rect id="Rectangle 61" o:spid="_x0000_s1072" style="position:absolute;left:53060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wEwAAAANsAAAAPAAAAZHJzL2Rvd25yZXYueG1sRI/NigIx&#10;EITvC75DaMHbmlGW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KMmcBMAAAADbAAAADwAAAAAA&#10;AAAAAAAAAAAHAgAAZHJzL2Rvd25yZXYueG1sUEsFBgAAAAADAAMAtwAAAPQCAAAAAA==&#10;" filled="f" stroked="f">
                <v:textbox style="mso-fit-shape-to-text:t" inset="0,0,0,0">
                  <w:txbxContent>
                    <w:p w14:paraId="63510E54" w14:textId="77777777" w:rsidR="00D300F4" w:rsidRPr="00D300F4" w:rsidRDefault="00D300F4" w:rsidP="001C2A12"/>
                  </w:txbxContent>
                </v:textbox>
              </v:rect>
              <v:rect id="Rectangle 62" o:spid="_x0000_s1073" style="position:absolute;left:54457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<v:textbox style="mso-fit-shape-to-text:t" inset="0,0,0,0">
                  <w:txbxContent>
                    <w:p w14:paraId="00A9C370" w14:textId="77777777" w:rsidR="00D300F4" w:rsidRPr="00D300F4" w:rsidRDefault="00D300F4" w:rsidP="001C2A12"/>
                  </w:txbxContent>
                </v:textbox>
              </v:rect>
              <v:rect id="Rectangle 63" o:spid="_x0000_s1074" style="position:absolute;left:54984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<v:textbox style="mso-fit-shape-to-text:t" inset="0,0,0,0">
                  <w:txbxContent>
                    <w:p w14:paraId="2C66C473" w14:textId="77777777" w:rsidR="00D300F4" w:rsidRPr="00D300F4" w:rsidRDefault="00D300F4" w:rsidP="001C2A12"/>
                  </w:txbxContent>
                </v:textbox>
              </v:rect>
              <v:rect id="Rectangle 64" o:spid="_x0000_s1075" style="position:absolute;left:55511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+cwAAAANsAAAAPAAAAZHJzL2Rvd25yZXYueG1sRI/NigIx&#10;EITvC75DaMHbmlFk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OL4/nMAAAADbAAAADwAAAAAA&#10;AAAAAAAAAAAHAgAAZHJzL2Rvd25yZXYueG1sUEsFBgAAAAADAAMAtwAAAPQCAAAAAA==&#10;" filled="f" stroked="f">
                <v:textbox style="mso-fit-shape-to-text:t" inset="0,0,0,0">
                  <w:txbxContent>
                    <w:p w14:paraId="61F4A6C2" w14:textId="77777777" w:rsidR="00D300F4" w:rsidRDefault="00D300F4" w:rsidP="001C2A12"/>
                  </w:txbxContent>
                </v:textbox>
              </v:rect>
              <v:line id="Line 71" o:spid="_x0000_s1076" style="position:absolute;visibility:visible;mso-wrap-style:square" from="3651,9169" to="61893,9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" strokecolor="navy" strokeweight="36e-5mm">
                <v:stroke joinstyle="miter"/>
              </v:line>
              <v:rect id="Rectangle 1051092104" o:spid="_x0000_s1077" style="position:absolute;left:44469;top:9701;width:18764;height:4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" filled="f" stroked="f">
                <v:textbox inset="0,0,0,0">
                  <w:txbxContent>
                    <w:p w14:paraId="31F12F00" w14:textId="77777777" w:rsidR="00452940" w:rsidRPr="003F067B" w:rsidRDefault="00452940" w:rsidP="00452940">
                      <w:pPr>
                        <w:rPr>
                          <w:b/>
                          <w:bCs/>
                          <w:color w:val="000080"/>
                          <w:sz w:val="22"/>
                          <w:szCs w:val="22"/>
                        </w:rPr>
                      </w:pPr>
                      <w:r w:rsidRPr="003F067B">
                        <w:rPr>
                          <w:b/>
                          <w:bCs/>
                          <w:color w:val="000080"/>
                          <w:sz w:val="22"/>
                          <w:szCs w:val="22"/>
                        </w:rPr>
                        <w:t>Principal</w:t>
                      </w:r>
                    </w:p>
                    <w:p w14:paraId="1F12F404" w14:textId="44ED6C1A" w:rsidR="003F067B" w:rsidRDefault="003F067B" w:rsidP="003F067B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email: </w:t>
                      </w: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principal@scottishchurch.ac.in</w:t>
                      </w:r>
                    </w:p>
                    <w:p w14:paraId="38B551E1" w14:textId="77777777" w:rsidR="003F067B" w:rsidRDefault="003F067B" w:rsidP="00452940">
                      <w:pPr>
                        <w:rPr>
                          <w:b/>
                          <w:bCs/>
                          <w:color w:val="00008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560F8C9" wp14:editId="4434F49C">
              <wp:simplePos x="0" y="0"/>
              <wp:positionH relativeFrom="column">
                <wp:posOffset>-248920</wp:posOffset>
              </wp:positionH>
              <wp:positionV relativeFrom="paragraph">
                <wp:posOffset>19050</wp:posOffset>
              </wp:positionV>
              <wp:extent cx="5854700" cy="0"/>
              <wp:effectExtent l="8255" t="9525" r="13970" b="9525"/>
              <wp:wrapNone/>
              <wp:docPr id="1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5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9E759" id="Line 1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.6pt,1.5pt" to="441.4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" strokecolor="blue"/>
          </w:pict>
        </mc:Fallback>
      </mc:AlternateContent>
    </w:r>
    <w:r w:rsidR="00901EB3">
      <w:object w:dxaOrig="9759" w:dyaOrig="458" w14:anchorId="3E98EA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89pt;height:23.25pt">
          <v:imagedata r:id="rId3" o:title=""/>
        </v:shape>
        <o:OLEObject Type="Embed" ProgID="Visio.Drawing.11" ShapeID="_x0000_i1026" DrawAspect="Content" ObjectID="_1788333877" r:id="rId4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52590" w14:textId="77777777" w:rsidR="008B4684" w:rsidRDefault="008B4684">
      <w:r>
        <w:separator/>
      </w:r>
    </w:p>
  </w:footnote>
  <w:footnote w:type="continuationSeparator" w:id="0">
    <w:p w14:paraId="6FDB1360" w14:textId="77777777" w:rsidR="008B4684" w:rsidRDefault="008B4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98565" w14:textId="35B08738" w:rsidR="006546D2" w:rsidRDefault="006546D2">
    <w:pPr>
      <w:pStyle w:val="Header"/>
    </w:pPr>
    <w:r>
      <w:rPr>
        <w:noProof/>
        <w:lang w:val="en-IN" w:eastAsia="en-IN"/>
      </w:rPr>
      <mc:AlternateContent>
        <mc:Choice Requires="wpc">
          <w:drawing>
            <wp:anchor distT="0" distB="0" distL="114300" distR="114300" simplePos="0" relativeHeight="251660288" behindDoc="0" locked="0" layoutInCell="1" allowOverlap="1" wp14:anchorId="50404583" wp14:editId="1112B749">
              <wp:simplePos x="0" y="0"/>
              <wp:positionH relativeFrom="column">
                <wp:posOffset>-552450</wp:posOffset>
              </wp:positionH>
              <wp:positionV relativeFrom="paragraph">
                <wp:posOffset>50787</wp:posOffset>
              </wp:positionV>
              <wp:extent cx="6490970" cy="1584620"/>
              <wp:effectExtent l="0" t="0" r="0" b="0"/>
              <wp:wrapNone/>
              <wp:docPr id="135732363" name="Canvas 1357323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72841533" name="Rectangle 21"/>
                      <wps:cNvSpPr>
                        <a:spLocks noChangeArrowheads="1"/>
                      </wps:cNvSpPr>
                      <wps:spPr bwMode="auto">
                        <a:xfrm>
                          <a:off x="365125" y="70485"/>
                          <a:ext cx="236093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73333" w14:textId="77777777" w:rsidR="006546D2" w:rsidRDefault="006546D2" w:rsidP="006546D2">
                            <w:r>
                              <w:rPr>
                                <w:rFonts w:ascii="Old English Text MT" w:hAnsi="Old English Text MT" w:cs="Old English Text MT"/>
                                <w:color w:val="000080"/>
                                <w:sz w:val="38"/>
                                <w:szCs w:val="38"/>
                              </w:rPr>
                              <w:t>Scottish Church College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  <wps:wsp>
                      <wps:cNvPr id="35411480" name="Line 22"/>
                      <wps:cNvCnPr>
                        <a:cxnSpLocks noChangeShapeType="1"/>
                      </wps:cNvCnPr>
                      <wps:spPr bwMode="auto">
                        <a:xfrm>
                          <a:off x="369570" y="942975"/>
                          <a:ext cx="5824220" cy="635"/>
                        </a:xfrm>
                        <a:prstGeom prst="line">
                          <a:avLst/>
                        </a:prstGeom>
                        <a:noFill/>
                        <a:ln w="40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55290927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72460" y="0"/>
                          <a:ext cx="38481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78464855" name="Rectangle 24"/>
                      <wps:cNvSpPr>
                        <a:spLocks noChangeArrowheads="1"/>
                      </wps:cNvSpPr>
                      <wps:spPr bwMode="auto">
                        <a:xfrm>
                          <a:off x="1152525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56B2B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68900447" name="Rectangle 25"/>
                      <wps:cNvSpPr>
                        <a:spLocks noChangeArrowheads="1"/>
                      </wps:cNvSpPr>
                      <wps:spPr bwMode="auto">
                        <a:xfrm>
                          <a:off x="369570" y="365759"/>
                          <a:ext cx="2630805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75E03" w14:textId="77777777" w:rsidR="006546D2" w:rsidRPr="005303BC" w:rsidRDefault="006546D2" w:rsidP="006546D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(A Christian Minority Institution)</w:t>
                            </w:r>
                          </w:p>
                          <w:p w14:paraId="45EE7BB2" w14:textId="77777777" w:rsidR="006546D2" w:rsidRPr="005303BC" w:rsidRDefault="006546D2" w:rsidP="006546D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Parent Body: Church of North India </w:t>
                            </w:r>
                          </w:p>
                          <w:p w14:paraId="690C3700" w14:textId="77777777" w:rsidR="006546D2" w:rsidRDefault="006546D2" w:rsidP="006546D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NAAC Re-Accredited Grade ‘A’ Institution (3</w:t>
                            </w: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5303BC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 Cycle)</w:t>
                            </w:r>
                          </w:p>
                          <w:p w14:paraId="14A6E4F4" w14:textId="55BA4D6F" w:rsidR="006546D2" w:rsidRPr="005303BC" w:rsidRDefault="006546D2" w:rsidP="006546D2">
                            <w:pP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Ranked </w:t>
                            </w:r>
                            <w:r w:rsidR="003B1EBF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88</w:t>
                            </w:r>
                            <w:r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 xml:space="preserve"> in NIRF 202</w:t>
                            </w:r>
                            <w:r w:rsidR="003B1EBF">
                              <w:rPr>
                                <w:rFonts w:ascii="Cambria" w:hAnsi="Cambria"/>
                                <w:color w:val="000080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78358659" name="Rectangle 26"/>
                      <wps:cNvSpPr>
                        <a:spLocks noChangeArrowheads="1"/>
                      </wps:cNvSpPr>
                      <wps:spPr bwMode="auto">
                        <a:xfrm>
                          <a:off x="1370965" y="542925"/>
                          <a:ext cx="29210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0532D" w14:textId="77777777" w:rsidR="006546D2" w:rsidRDefault="006546D2" w:rsidP="006546D2"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986426137" name="Rectangle 27"/>
                      <wps:cNvSpPr>
                        <a:spLocks noChangeArrowheads="1"/>
                      </wps:cNvSpPr>
                      <wps:spPr bwMode="auto">
                        <a:xfrm>
                          <a:off x="1423670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F738F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2060585577" name="Rectangle 28"/>
                      <wps:cNvSpPr>
                        <a:spLocks noChangeArrowheads="1"/>
                      </wps:cNvSpPr>
                      <wps:spPr bwMode="auto">
                        <a:xfrm>
                          <a:off x="1633220" y="54292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CE274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468537462" name="Rectangle 29"/>
                      <wps:cNvSpPr>
                        <a:spLocks noChangeArrowheads="1"/>
                      </wps:cNvSpPr>
                      <wps:spPr bwMode="auto">
                        <a:xfrm>
                          <a:off x="3102610" y="532369"/>
                          <a:ext cx="489585" cy="1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0062D" w14:textId="77777777" w:rsidR="006546D2" w:rsidRDefault="006546D2" w:rsidP="006546D2">
                            <w:proofErr w:type="spellStart"/>
                            <w:r>
                              <w:rPr>
                                <w:i/>
                                <w:iCs/>
                                <w:color w:val="000080"/>
                                <w:sz w:val="18"/>
                                <w:szCs w:val="18"/>
                              </w:rPr>
                              <w:t>Estd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000080"/>
                                <w:sz w:val="18"/>
                                <w:szCs w:val="18"/>
                              </w:rPr>
                              <w:t>. 1830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505001239" name="Rectangle 35"/>
                      <wps:cNvSpPr>
                        <a:spLocks noChangeArrowheads="1"/>
                      </wps:cNvSpPr>
                      <wps:spPr bwMode="auto">
                        <a:xfrm>
                          <a:off x="4446905" y="136500"/>
                          <a:ext cx="1876425" cy="571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5C482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>1 &amp; 3 Urquhart Square, Kolkata-700006,</w:t>
                            </w:r>
                          </w:p>
                          <w:p w14:paraId="42608CF6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>Ph: 033 23503862, Ext: 101</w:t>
                            </w:r>
                          </w:p>
                          <w:p w14:paraId="0D0C9C20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www.scottishchurch.ac.in</w:t>
                            </w:r>
                          </w:p>
                          <w:p w14:paraId="37CE3A89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scottish.cal@gmail.com</w:t>
                            </w:r>
                          </w:p>
                          <w:p w14:paraId="7DA87B79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4395CBC4" w14:textId="77777777" w:rsidR="006546D2" w:rsidRPr="00452940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  <wps:wsp>
                      <wps:cNvPr id="716709489" name="Rectangle 36"/>
                      <wps:cNvSpPr>
                        <a:spLocks noChangeArrowheads="1"/>
                      </wps:cNvSpPr>
                      <wps:spPr bwMode="auto">
                        <a:xfrm>
                          <a:off x="5367655" y="136525"/>
                          <a:ext cx="2921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D22CF" w14:textId="77777777" w:rsidR="006546D2" w:rsidRDefault="006546D2" w:rsidP="006546D2"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760514179" name="Rectangle 45"/>
                      <wps:cNvSpPr>
                        <a:spLocks noChangeArrowheads="1"/>
                      </wps:cNvSpPr>
                      <wps:spPr bwMode="auto">
                        <a:xfrm>
                          <a:off x="6057900" y="41402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B4DCE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759371660" name="Rectangle 46"/>
                      <wps:cNvSpPr>
                        <a:spLocks noChangeArrowheads="1"/>
                      </wps:cNvSpPr>
                      <wps:spPr bwMode="auto">
                        <a:xfrm>
                          <a:off x="6093460" y="41402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2FD0A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569585587" name="Rectangle 54"/>
                      <wps:cNvSpPr>
                        <a:spLocks noChangeArrowheads="1"/>
                      </wps:cNvSpPr>
                      <wps:spPr bwMode="auto">
                        <a:xfrm>
                          <a:off x="5262245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DF2B0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776809699" name="Rectangle 55"/>
                      <wps:cNvSpPr>
                        <a:spLocks noChangeArrowheads="1"/>
                      </wps:cNvSpPr>
                      <wps:spPr bwMode="auto">
                        <a:xfrm>
                          <a:off x="5358765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AAAEE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983338416" name="Rectangle 56"/>
                      <wps:cNvSpPr>
                        <a:spLocks noChangeArrowheads="1"/>
                      </wps:cNvSpPr>
                      <wps:spPr bwMode="auto">
                        <a:xfrm>
                          <a:off x="5524500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55BCF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2045736873" name="Rectangle 57"/>
                      <wps:cNvSpPr>
                        <a:spLocks noChangeArrowheads="1"/>
                      </wps:cNvSpPr>
                      <wps:spPr bwMode="auto">
                        <a:xfrm>
                          <a:off x="5551170" y="532765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348CE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661969383" name="Rectangle 60"/>
                      <wps:cNvSpPr>
                        <a:spLocks noChangeArrowheads="1"/>
                      </wps:cNvSpPr>
                      <wps:spPr bwMode="auto">
                        <a:xfrm>
                          <a:off x="462407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D8D48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776502994" name="Rectangle 61"/>
                      <wps:cNvSpPr>
                        <a:spLocks noChangeArrowheads="1"/>
                      </wps:cNvSpPr>
                      <wps:spPr bwMode="auto">
                        <a:xfrm>
                          <a:off x="530606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373CA" w14:textId="77777777" w:rsidR="006546D2" w:rsidRPr="00D300F4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804077918" name="Rectangle 62"/>
                      <wps:cNvSpPr>
                        <a:spLocks noChangeArrowheads="1"/>
                      </wps:cNvSpPr>
                      <wps:spPr bwMode="auto">
                        <a:xfrm>
                          <a:off x="544576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C0565" w14:textId="77777777" w:rsidR="006546D2" w:rsidRPr="00D300F4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590382117" name="Rectangle 63"/>
                      <wps:cNvSpPr>
                        <a:spLocks noChangeArrowheads="1"/>
                      </wps:cNvSpPr>
                      <wps:spPr bwMode="auto">
                        <a:xfrm>
                          <a:off x="5498465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BDCB5" w14:textId="77777777" w:rsidR="006546D2" w:rsidRPr="00D300F4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2075884472" name="Rectangle 64"/>
                      <wps:cNvSpPr>
                        <a:spLocks noChangeArrowheads="1"/>
                      </wps:cNvSpPr>
                      <wps:spPr bwMode="auto">
                        <a:xfrm>
                          <a:off x="5551170" y="95885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8B304" w14:textId="77777777" w:rsidR="006546D2" w:rsidRDefault="006546D2" w:rsidP="006546D2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388897837" name="Line 71"/>
                      <wps:cNvCnPr>
                        <a:cxnSpLocks noChangeShapeType="1"/>
                      </wps:cNvCnPr>
                      <wps:spPr bwMode="auto">
                        <a:xfrm>
                          <a:off x="365125" y="916940"/>
                          <a:ext cx="5824220" cy="635"/>
                        </a:xfrm>
                        <a:prstGeom prst="line">
                          <a:avLst/>
                        </a:prstGeom>
                        <a:noFill/>
                        <a:ln w="13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8642370" name="Rectangle 1188642370"/>
                      <wps:cNvSpPr>
                        <a:spLocks noChangeArrowheads="1"/>
                      </wps:cNvSpPr>
                      <wps:spPr bwMode="auto">
                        <a:xfrm>
                          <a:off x="4446904" y="970125"/>
                          <a:ext cx="1876425" cy="401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2D716" w14:textId="77777777" w:rsidR="006546D2" w:rsidRPr="003F067B" w:rsidRDefault="006546D2" w:rsidP="006546D2">
                            <w:pPr>
                              <w:rPr>
                                <w:b/>
                                <w:bCs/>
                                <w:color w:val="000080"/>
                                <w:sz w:val="22"/>
                                <w:szCs w:val="22"/>
                              </w:rPr>
                            </w:pPr>
                            <w:r w:rsidRPr="003F067B">
                              <w:rPr>
                                <w:b/>
                                <w:bCs/>
                                <w:color w:val="000080"/>
                                <w:sz w:val="22"/>
                                <w:szCs w:val="22"/>
                              </w:rPr>
                              <w:t>Principal</w:t>
                            </w:r>
                          </w:p>
                          <w:p w14:paraId="5D726073" w14:textId="77777777" w:rsidR="006546D2" w:rsidRDefault="006546D2" w:rsidP="006546D2">
                            <w:pPr>
                              <w:rPr>
                                <w:color w:val="000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8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Pr="003F067B">
                              <w:rPr>
                                <w:color w:val="000080"/>
                                <w:sz w:val="18"/>
                                <w:szCs w:val="18"/>
                              </w:rPr>
                              <w:t>principal@scottishchurch.ac.in</w:t>
                            </w:r>
                          </w:p>
                          <w:p w14:paraId="07EB068E" w14:textId="77777777" w:rsidR="006546D2" w:rsidRDefault="006546D2" w:rsidP="006546D2">
                            <w:pPr>
                              <w:rPr>
                                <w:b/>
                                <w:bCs/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404583" id="Canvas 135732363" o:spid="_x0000_s1026" editas="canvas" style="position:absolute;margin-left:-43.5pt;margin-top:4pt;width:511.1pt;height:124.75pt;z-index:251660288" coordsize="64909,15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4909;height:15843;visibility:visible;mso-wrap-style:square">
                <v:fill o:detectmouseclick="t"/>
                <v:path o:connecttype="none"/>
              </v:shape>
              <v:rect id="Rectangle 21" o:spid="_x0000_s1028" style="position:absolute;left:3651;top:704;width:23609;height:36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" filled="f" stroked="f">
                <v:textbox inset="0,0,0,0">
                  <w:txbxContent>
                    <w:p w14:paraId="7FE73333" w14:textId="77777777" w:rsidR="006546D2" w:rsidRDefault="006546D2" w:rsidP="006546D2">
                      <w:r>
                        <w:rPr>
                          <w:rFonts w:ascii="Old English Text MT" w:hAnsi="Old English Text MT" w:cs="Old English Text MT"/>
                          <w:color w:val="000080"/>
                          <w:sz w:val="38"/>
                          <w:szCs w:val="38"/>
                        </w:rPr>
                        <w:t>Scottish Church College</w:t>
                      </w:r>
                    </w:p>
                  </w:txbxContent>
                </v:textbox>
              </v:rect>
              <v:line id="Line 22" o:spid="_x0000_s1029" style="position:absolute;visibility:visible;mso-wrap-style:square" from="3695,9429" to="61937,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" strokecolor="navy" strokeweight=".0011mm">
                <v:stroke joinstyle="miter"/>
              </v:line>
              <v:shape id="Picture 23" o:spid="_x0000_s1030" type="#_x0000_t75" style="position:absolute;left:31724;width:3848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">
                <v:imagedata r:id="rId2" o:title=""/>
              </v:shape>
              <v:rect id="Rectangle 24" o:spid="_x0000_s1031" style="position:absolute;left:11525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" filled="f" stroked="f">
                <v:textbox style="mso-fit-shape-to-text:t" inset="0,0,0,0">
                  <w:txbxContent>
                    <w:p w14:paraId="2A656B2B" w14:textId="77777777" w:rsidR="006546D2" w:rsidRDefault="006546D2" w:rsidP="006546D2"/>
                  </w:txbxContent>
                </v:textbox>
              </v:rect>
              <v:rect id="Rectangle 25" o:spid="_x0000_s1032" style="position:absolute;left:3695;top:3657;width:26308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" filled="f" stroked="f">
                <v:textbox inset="0,0,0,0">
                  <w:txbxContent>
                    <w:p w14:paraId="4D475E03" w14:textId="77777777" w:rsidR="006546D2" w:rsidRPr="005303BC" w:rsidRDefault="006546D2" w:rsidP="006546D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(A Christian Minority Institution)</w:t>
                      </w:r>
                    </w:p>
                    <w:p w14:paraId="45EE7BB2" w14:textId="77777777" w:rsidR="006546D2" w:rsidRPr="005303BC" w:rsidRDefault="006546D2" w:rsidP="006546D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Parent Body: Church of North India </w:t>
                      </w:r>
                    </w:p>
                    <w:p w14:paraId="690C3700" w14:textId="77777777" w:rsidR="006546D2" w:rsidRDefault="006546D2" w:rsidP="006546D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NAAC Re-Accredited Grade ‘A’ Institution (3</w:t>
                      </w: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5303BC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 Cycle)</w:t>
                      </w:r>
                    </w:p>
                    <w:p w14:paraId="14A6E4F4" w14:textId="55BA4D6F" w:rsidR="006546D2" w:rsidRPr="005303BC" w:rsidRDefault="006546D2" w:rsidP="006546D2">
                      <w:pP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Ranked </w:t>
                      </w:r>
                      <w:r w:rsidR="003B1EBF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88</w:t>
                      </w:r>
                      <w:r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 xml:space="preserve"> in NIRF 202</w:t>
                      </w:r>
                      <w:r w:rsidR="003B1EBF">
                        <w:rPr>
                          <w:rFonts w:ascii="Cambria" w:hAnsi="Cambria"/>
                          <w:color w:val="000080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rect>
              <v:rect id="Rectangle 26" o:spid="_x0000_s1033" style="position:absolute;left:13709;top:5429;width:292;height:13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" filled="f" stroked="f">
                <v:textbox style="mso-fit-shape-to-text:t" inset="0,0,0,0">
                  <w:txbxContent>
                    <w:p w14:paraId="5480532D" w14:textId="77777777" w:rsidR="006546D2" w:rsidRDefault="006546D2" w:rsidP="006546D2"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rect>
              <v:rect id="Rectangle 27" o:spid="_x0000_s1034" style="position:absolute;left:14236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" filled="f" stroked="f">
                <v:textbox style="mso-fit-shape-to-text:t" inset="0,0,0,0">
                  <w:txbxContent>
                    <w:p w14:paraId="5B9F738F" w14:textId="77777777" w:rsidR="006546D2" w:rsidRDefault="006546D2" w:rsidP="006546D2"/>
                  </w:txbxContent>
                </v:textbox>
              </v:rect>
              <v:rect id="Rectangle 28" o:spid="_x0000_s1035" style="position:absolute;left:16332;top:5429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" filled="f" stroked="f">
                <v:textbox style="mso-fit-shape-to-text:t" inset="0,0,0,0">
                  <w:txbxContent>
                    <w:p w14:paraId="032CE274" w14:textId="77777777" w:rsidR="006546D2" w:rsidRDefault="006546D2" w:rsidP="006546D2"/>
                  </w:txbxContent>
                </v:textbox>
              </v:rect>
              <v:rect id="Rectangle 29" o:spid="_x0000_s1036" style="position:absolute;left:31026;top:5323;width:4895;height:1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" filled="f" stroked="f">
                <v:textbox style="mso-fit-shape-to-text:t" inset="0,0,0,0">
                  <w:txbxContent>
                    <w:p w14:paraId="2C50062D" w14:textId="77777777" w:rsidR="006546D2" w:rsidRDefault="006546D2" w:rsidP="006546D2">
                      <w:proofErr w:type="spellStart"/>
                      <w:r>
                        <w:rPr>
                          <w:i/>
                          <w:iCs/>
                          <w:color w:val="000080"/>
                          <w:sz w:val="18"/>
                          <w:szCs w:val="18"/>
                        </w:rPr>
                        <w:t>Estd</w:t>
                      </w:r>
                      <w:proofErr w:type="spellEnd"/>
                      <w:r>
                        <w:rPr>
                          <w:i/>
                          <w:iCs/>
                          <w:color w:val="000080"/>
                          <w:sz w:val="18"/>
                          <w:szCs w:val="18"/>
                        </w:rPr>
                        <w:t>. 1830</w:t>
                      </w:r>
                    </w:p>
                  </w:txbxContent>
                </v:textbox>
              </v:rect>
              <v:rect id="Rectangle 35" o:spid="_x0000_s1037" style="position:absolute;left:44469;top:1365;width:18764;height:57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" filled="f" stroked="f">
                <v:textbox inset="0,0,0,0">
                  <w:txbxContent>
                    <w:p w14:paraId="3155C482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>1 &amp; 3 Urquhart Square, Kolkata-700006,</w:t>
                      </w:r>
                    </w:p>
                    <w:p w14:paraId="42608CF6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>Ph: 033 23503862, Ext: 101</w:t>
                      </w:r>
                    </w:p>
                    <w:p w14:paraId="0D0C9C20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www.scottishchurch.ac.in</w:t>
                      </w:r>
                    </w:p>
                    <w:p w14:paraId="37CE3A89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email: </w:t>
                      </w: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scottish.cal@gmail.com</w:t>
                      </w:r>
                    </w:p>
                    <w:p w14:paraId="7DA87B79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           </w:t>
                      </w:r>
                    </w:p>
                    <w:p w14:paraId="4395CBC4" w14:textId="77777777" w:rsidR="006546D2" w:rsidRPr="00452940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36" o:spid="_x0000_s1038" style="position:absolute;left:53676;top:1365;width:2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" filled="f" stroked="f">
                <v:textbox style="mso-fit-shape-to-text:t" inset="0,0,0,0">
                  <w:txbxContent>
                    <w:p w14:paraId="58AD22CF" w14:textId="77777777" w:rsidR="006546D2" w:rsidRDefault="006546D2" w:rsidP="006546D2"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5" o:spid="_x0000_s1039" style="position:absolute;left:60579;top:4140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" filled="f" stroked="f">
                <v:textbox style="mso-fit-shape-to-text:t" inset="0,0,0,0">
                  <w:txbxContent>
                    <w:p w14:paraId="4C7B4DCE" w14:textId="77777777" w:rsidR="006546D2" w:rsidRDefault="006546D2" w:rsidP="006546D2"/>
                  </w:txbxContent>
                </v:textbox>
              </v:rect>
              <v:rect id="Rectangle 46" o:spid="_x0000_s1040" style="position:absolute;left:60934;top:4140;width:692;height:17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" filled="f" stroked="f">
                <v:textbox style="mso-fit-shape-to-text:t" inset="0,0,0,0">
                  <w:txbxContent>
                    <w:p w14:paraId="0042FD0A" w14:textId="77777777" w:rsidR="006546D2" w:rsidRDefault="006546D2" w:rsidP="006546D2"/>
                  </w:txbxContent>
                </v:textbox>
              </v:rect>
              <v:rect id="Rectangle 54" o:spid="_x0000_s1041" style="position:absolute;left:52622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" filled="f" stroked="f">
                <v:textbox style="mso-fit-shape-to-text:t" inset="0,0,0,0">
                  <w:txbxContent>
                    <w:p w14:paraId="76EDF2B0" w14:textId="77777777" w:rsidR="006546D2" w:rsidRDefault="006546D2" w:rsidP="006546D2"/>
                  </w:txbxContent>
                </v:textbox>
              </v:rect>
              <v:rect id="Rectangle 55" o:spid="_x0000_s1042" style="position:absolute;left:53587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" filled="f" stroked="f">
                <v:textbox style="mso-fit-shape-to-text:t" inset="0,0,0,0">
                  <w:txbxContent>
                    <w:p w14:paraId="698AAAEE" w14:textId="77777777" w:rsidR="006546D2" w:rsidRDefault="006546D2" w:rsidP="006546D2"/>
                  </w:txbxContent>
                </v:textbox>
              </v:rect>
              <v:rect id="Rectangle 56" o:spid="_x0000_s1043" style="position:absolute;left:55245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" filled="f" stroked="f">
                <v:textbox style="mso-fit-shape-to-text:t" inset="0,0,0,0">
                  <w:txbxContent>
                    <w:p w14:paraId="43E55BCF" w14:textId="77777777" w:rsidR="006546D2" w:rsidRDefault="006546D2" w:rsidP="006546D2"/>
                  </w:txbxContent>
                </v:textbox>
              </v:rect>
              <v:rect id="Rectangle 57" o:spid="_x0000_s1044" style="position:absolute;left:55511;top:5327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" filled="f" stroked="f">
                <v:textbox style="mso-fit-shape-to-text:t" inset="0,0,0,0">
                  <w:txbxContent>
                    <w:p w14:paraId="027348CE" w14:textId="77777777" w:rsidR="006546D2" w:rsidRDefault="006546D2" w:rsidP="006546D2"/>
                  </w:txbxContent>
                </v:textbox>
              </v:rect>
              <v:rect id="Rectangle 60" o:spid="_x0000_s1045" style="position:absolute;left:46240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" filled="f" stroked="f">
                <v:textbox style="mso-fit-shape-to-text:t" inset="0,0,0,0">
                  <w:txbxContent>
                    <w:p w14:paraId="312D8D48" w14:textId="77777777" w:rsidR="006546D2" w:rsidRDefault="006546D2" w:rsidP="006546D2"/>
                  </w:txbxContent>
                </v:textbox>
              </v:rect>
              <v:rect id="Rectangle 61" o:spid="_x0000_s1046" style="position:absolute;left:53060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" filled="f" stroked="f">
                <v:textbox style="mso-fit-shape-to-text:t" inset="0,0,0,0">
                  <w:txbxContent>
                    <w:p w14:paraId="65E373CA" w14:textId="77777777" w:rsidR="006546D2" w:rsidRPr="00D300F4" w:rsidRDefault="006546D2" w:rsidP="006546D2"/>
                  </w:txbxContent>
                </v:textbox>
              </v:rect>
              <v:rect id="Rectangle 62" o:spid="_x0000_s1047" style="position:absolute;left:54457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" filled="f" stroked="f">
                <v:textbox style="mso-fit-shape-to-text:t" inset="0,0,0,0">
                  <w:txbxContent>
                    <w:p w14:paraId="1C0C0565" w14:textId="77777777" w:rsidR="006546D2" w:rsidRPr="00D300F4" w:rsidRDefault="006546D2" w:rsidP="006546D2"/>
                  </w:txbxContent>
                </v:textbox>
              </v:rect>
              <v:rect id="Rectangle 63" o:spid="_x0000_s1048" style="position:absolute;left:54984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" filled="f" stroked="f">
                <v:textbox style="mso-fit-shape-to-text:t" inset="0,0,0,0">
                  <w:txbxContent>
                    <w:p w14:paraId="379BDCB5" w14:textId="77777777" w:rsidR="006546D2" w:rsidRPr="00D300F4" w:rsidRDefault="006546D2" w:rsidP="006546D2"/>
                  </w:txbxContent>
                </v:textbox>
              </v:rect>
              <v:rect id="Rectangle 64" o:spid="_x0000_s1049" style="position:absolute;left:55511;top:9588;width:692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" filled="f" stroked="f">
                <v:textbox style="mso-fit-shape-to-text:t" inset="0,0,0,0">
                  <w:txbxContent>
                    <w:p w14:paraId="42D8B304" w14:textId="77777777" w:rsidR="006546D2" w:rsidRDefault="006546D2" w:rsidP="006546D2"/>
                  </w:txbxContent>
                </v:textbox>
              </v:rect>
              <v:line id="Line 71" o:spid="_x0000_s1050" style="position:absolute;visibility:visible;mso-wrap-style:square" from="3651,9169" to="61893,9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" strokecolor="navy" strokeweight="36e-5mm">
                <v:stroke joinstyle="miter"/>
              </v:line>
              <v:rect id="Rectangle 1188642370" o:spid="_x0000_s1051" style="position:absolute;left:44469;top:9701;width:18764;height:4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" filled="f" stroked="f">
                <v:textbox inset="0,0,0,0">
                  <w:txbxContent>
                    <w:p w14:paraId="7432D716" w14:textId="77777777" w:rsidR="006546D2" w:rsidRPr="003F067B" w:rsidRDefault="006546D2" w:rsidP="006546D2">
                      <w:pPr>
                        <w:rPr>
                          <w:b/>
                          <w:bCs/>
                          <w:color w:val="000080"/>
                          <w:sz w:val="22"/>
                          <w:szCs w:val="22"/>
                        </w:rPr>
                      </w:pPr>
                      <w:r w:rsidRPr="003F067B">
                        <w:rPr>
                          <w:b/>
                          <w:bCs/>
                          <w:color w:val="000080"/>
                          <w:sz w:val="22"/>
                          <w:szCs w:val="22"/>
                        </w:rPr>
                        <w:t>Principal</w:t>
                      </w:r>
                    </w:p>
                    <w:p w14:paraId="5D726073" w14:textId="77777777" w:rsidR="006546D2" w:rsidRDefault="006546D2" w:rsidP="006546D2">
                      <w:pPr>
                        <w:rPr>
                          <w:color w:val="000080"/>
                          <w:sz w:val="18"/>
                          <w:szCs w:val="18"/>
                        </w:rPr>
                      </w:pPr>
                      <w:r>
                        <w:rPr>
                          <w:color w:val="000080"/>
                          <w:sz w:val="18"/>
                          <w:szCs w:val="18"/>
                        </w:rPr>
                        <w:t xml:space="preserve">email: </w:t>
                      </w:r>
                      <w:r w:rsidRPr="003F067B">
                        <w:rPr>
                          <w:color w:val="000080"/>
                          <w:sz w:val="18"/>
                          <w:szCs w:val="18"/>
                        </w:rPr>
                        <w:t>principal@scottishchurch.ac.in</w:t>
                      </w:r>
                    </w:p>
                    <w:p w14:paraId="07EB068E" w14:textId="77777777" w:rsidR="006546D2" w:rsidRDefault="006546D2" w:rsidP="006546D2">
                      <w:pPr>
                        <w:rPr>
                          <w:b/>
                          <w:bCs/>
                          <w:color w:val="00008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0FC8A" w14:textId="77777777" w:rsidR="00532D89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66E9F"/>
    <w:multiLevelType w:val="hybridMultilevel"/>
    <w:tmpl w:val="752A4C0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163AA3"/>
    <w:multiLevelType w:val="hybridMultilevel"/>
    <w:tmpl w:val="89C6FB54"/>
    <w:lvl w:ilvl="0" w:tplc="08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2B71"/>
    <w:multiLevelType w:val="multilevel"/>
    <w:tmpl w:val="9B0C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F37CB"/>
    <w:multiLevelType w:val="hybridMultilevel"/>
    <w:tmpl w:val="445E4A9C"/>
    <w:lvl w:ilvl="0" w:tplc="40624908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B71648"/>
    <w:multiLevelType w:val="hybridMultilevel"/>
    <w:tmpl w:val="BD40C21A"/>
    <w:lvl w:ilvl="0" w:tplc="E77AC132">
      <w:start w:val="1"/>
      <w:numFmt w:val="decimal"/>
      <w:lvlText w:val="%1."/>
      <w:lvlJc w:val="left"/>
      <w:pPr>
        <w:ind w:left="1004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724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ind w:left="3164" w:hanging="360"/>
      </w:pPr>
    </w:lvl>
    <w:lvl w:ilvl="4" w:tplc="40090019">
      <w:start w:val="1"/>
      <w:numFmt w:val="lowerLetter"/>
      <w:lvlText w:val="%5."/>
      <w:lvlJc w:val="left"/>
      <w:pPr>
        <w:ind w:left="3884" w:hanging="360"/>
      </w:pPr>
    </w:lvl>
    <w:lvl w:ilvl="5" w:tplc="4009001B">
      <w:start w:val="1"/>
      <w:numFmt w:val="lowerRoman"/>
      <w:lvlText w:val="%6."/>
      <w:lvlJc w:val="right"/>
      <w:pPr>
        <w:ind w:left="4604" w:hanging="180"/>
      </w:pPr>
    </w:lvl>
    <w:lvl w:ilvl="6" w:tplc="4009000F">
      <w:start w:val="1"/>
      <w:numFmt w:val="decimal"/>
      <w:lvlText w:val="%7."/>
      <w:lvlJc w:val="left"/>
      <w:pPr>
        <w:ind w:left="5324" w:hanging="360"/>
      </w:pPr>
    </w:lvl>
    <w:lvl w:ilvl="7" w:tplc="40090019">
      <w:start w:val="1"/>
      <w:numFmt w:val="lowerLetter"/>
      <w:lvlText w:val="%8."/>
      <w:lvlJc w:val="left"/>
      <w:pPr>
        <w:ind w:left="6044" w:hanging="360"/>
      </w:pPr>
    </w:lvl>
    <w:lvl w:ilvl="8" w:tplc="4009001B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B212EE"/>
    <w:multiLevelType w:val="hybridMultilevel"/>
    <w:tmpl w:val="FF38AF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31337"/>
    <w:multiLevelType w:val="hybridMultilevel"/>
    <w:tmpl w:val="76504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9404D"/>
    <w:multiLevelType w:val="hybridMultilevel"/>
    <w:tmpl w:val="2A4CFB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EF5293"/>
    <w:multiLevelType w:val="hybridMultilevel"/>
    <w:tmpl w:val="22C06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0109E"/>
    <w:multiLevelType w:val="hybridMultilevel"/>
    <w:tmpl w:val="892E1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97BA9"/>
    <w:multiLevelType w:val="hybridMultilevel"/>
    <w:tmpl w:val="44640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156E7"/>
    <w:multiLevelType w:val="hybridMultilevel"/>
    <w:tmpl w:val="3E048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E634B"/>
    <w:multiLevelType w:val="hybridMultilevel"/>
    <w:tmpl w:val="3CB2E656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D2BD3"/>
    <w:multiLevelType w:val="hybridMultilevel"/>
    <w:tmpl w:val="BF385212"/>
    <w:lvl w:ilvl="0" w:tplc="C2A021B6">
      <w:start w:val="1"/>
      <w:numFmt w:val="upp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3A4DBB"/>
    <w:multiLevelType w:val="hybridMultilevel"/>
    <w:tmpl w:val="D77C5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D38E2"/>
    <w:multiLevelType w:val="hybridMultilevel"/>
    <w:tmpl w:val="C10437A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D271DA"/>
    <w:multiLevelType w:val="hybridMultilevel"/>
    <w:tmpl w:val="C778CF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E40006"/>
    <w:multiLevelType w:val="hybridMultilevel"/>
    <w:tmpl w:val="C33C4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92F1B"/>
    <w:multiLevelType w:val="hybridMultilevel"/>
    <w:tmpl w:val="BF129C4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B24367"/>
    <w:multiLevelType w:val="hybridMultilevel"/>
    <w:tmpl w:val="1AD0EC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F6091"/>
    <w:multiLevelType w:val="hybridMultilevel"/>
    <w:tmpl w:val="914E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13105"/>
    <w:multiLevelType w:val="hybridMultilevel"/>
    <w:tmpl w:val="F3BAA8E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520A3E"/>
    <w:multiLevelType w:val="hybridMultilevel"/>
    <w:tmpl w:val="49187C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973192"/>
    <w:multiLevelType w:val="hybridMultilevel"/>
    <w:tmpl w:val="BD2E0A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D03489"/>
    <w:multiLevelType w:val="hybridMultilevel"/>
    <w:tmpl w:val="29400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6261A3"/>
    <w:multiLevelType w:val="hybridMultilevel"/>
    <w:tmpl w:val="3C701CA0"/>
    <w:lvl w:ilvl="0" w:tplc="08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6" w15:restartNumberingAfterBreak="0">
    <w:nsid w:val="468645BA"/>
    <w:multiLevelType w:val="hybridMultilevel"/>
    <w:tmpl w:val="7708D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50D6B"/>
    <w:multiLevelType w:val="hybridMultilevel"/>
    <w:tmpl w:val="D33AE8B8"/>
    <w:lvl w:ilvl="0" w:tplc="4ACABA34">
      <w:start w:val="1"/>
      <w:numFmt w:val="decimal"/>
      <w:lvlText w:val="%1."/>
      <w:lvlJc w:val="left"/>
      <w:pPr>
        <w:ind w:left="522" w:hanging="360"/>
      </w:pPr>
    </w:lvl>
    <w:lvl w:ilvl="1" w:tplc="40090019">
      <w:start w:val="1"/>
      <w:numFmt w:val="lowerLetter"/>
      <w:lvlText w:val="%2."/>
      <w:lvlJc w:val="left"/>
      <w:pPr>
        <w:ind w:left="1242" w:hanging="360"/>
      </w:pPr>
    </w:lvl>
    <w:lvl w:ilvl="2" w:tplc="4009001B">
      <w:start w:val="1"/>
      <w:numFmt w:val="lowerRoman"/>
      <w:lvlText w:val="%3."/>
      <w:lvlJc w:val="right"/>
      <w:pPr>
        <w:ind w:left="1962" w:hanging="180"/>
      </w:pPr>
    </w:lvl>
    <w:lvl w:ilvl="3" w:tplc="4009000F">
      <w:start w:val="1"/>
      <w:numFmt w:val="decimal"/>
      <w:lvlText w:val="%4."/>
      <w:lvlJc w:val="left"/>
      <w:pPr>
        <w:ind w:left="2682" w:hanging="360"/>
      </w:pPr>
    </w:lvl>
    <w:lvl w:ilvl="4" w:tplc="40090019">
      <w:start w:val="1"/>
      <w:numFmt w:val="lowerLetter"/>
      <w:lvlText w:val="%5."/>
      <w:lvlJc w:val="left"/>
      <w:pPr>
        <w:ind w:left="3402" w:hanging="360"/>
      </w:pPr>
    </w:lvl>
    <w:lvl w:ilvl="5" w:tplc="4009001B">
      <w:start w:val="1"/>
      <w:numFmt w:val="lowerRoman"/>
      <w:lvlText w:val="%6."/>
      <w:lvlJc w:val="right"/>
      <w:pPr>
        <w:ind w:left="4122" w:hanging="180"/>
      </w:pPr>
    </w:lvl>
    <w:lvl w:ilvl="6" w:tplc="4009000F">
      <w:start w:val="1"/>
      <w:numFmt w:val="decimal"/>
      <w:lvlText w:val="%7."/>
      <w:lvlJc w:val="left"/>
      <w:pPr>
        <w:ind w:left="4842" w:hanging="360"/>
      </w:pPr>
    </w:lvl>
    <w:lvl w:ilvl="7" w:tplc="40090019">
      <w:start w:val="1"/>
      <w:numFmt w:val="lowerLetter"/>
      <w:lvlText w:val="%8."/>
      <w:lvlJc w:val="left"/>
      <w:pPr>
        <w:ind w:left="5562" w:hanging="360"/>
      </w:pPr>
    </w:lvl>
    <w:lvl w:ilvl="8" w:tplc="4009001B">
      <w:start w:val="1"/>
      <w:numFmt w:val="lowerRoman"/>
      <w:lvlText w:val="%9."/>
      <w:lvlJc w:val="right"/>
      <w:pPr>
        <w:ind w:left="6282" w:hanging="180"/>
      </w:pPr>
    </w:lvl>
  </w:abstractNum>
  <w:abstractNum w:abstractNumId="28" w15:restartNumberingAfterBreak="0">
    <w:nsid w:val="588B0C4C"/>
    <w:multiLevelType w:val="hybridMultilevel"/>
    <w:tmpl w:val="E528C0D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D166A8"/>
    <w:multiLevelType w:val="hybridMultilevel"/>
    <w:tmpl w:val="2A94CE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375784"/>
    <w:multiLevelType w:val="hybridMultilevel"/>
    <w:tmpl w:val="390849F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55D7747"/>
    <w:multiLevelType w:val="hybridMultilevel"/>
    <w:tmpl w:val="701C72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7028E8"/>
    <w:multiLevelType w:val="hybridMultilevel"/>
    <w:tmpl w:val="A928DFEA"/>
    <w:lvl w:ilvl="0" w:tplc="6A50EAB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7CE0517"/>
    <w:multiLevelType w:val="hybridMultilevel"/>
    <w:tmpl w:val="09C675C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C14DB0"/>
    <w:multiLevelType w:val="hybridMultilevel"/>
    <w:tmpl w:val="63EE07E0"/>
    <w:lvl w:ilvl="0" w:tplc="0ADC04C6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BA4F73"/>
    <w:multiLevelType w:val="hybridMultilevel"/>
    <w:tmpl w:val="ECCA985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D7166F"/>
    <w:multiLevelType w:val="hybridMultilevel"/>
    <w:tmpl w:val="90E662E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64271D"/>
    <w:multiLevelType w:val="hybridMultilevel"/>
    <w:tmpl w:val="7C94BA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231BA7"/>
    <w:multiLevelType w:val="hybridMultilevel"/>
    <w:tmpl w:val="9912B318"/>
    <w:lvl w:ilvl="0" w:tplc="8E500F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D256F"/>
    <w:multiLevelType w:val="hybridMultilevel"/>
    <w:tmpl w:val="BBB0F17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C6265E"/>
    <w:multiLevelType w:val="hybridMultilevel"/>
    <w:tmpl w:val="47448D7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2528279">
    <w:abstractNumId w:val="7"/>
  </w:num>
  <w:num w:numId="2" w16cid:durableId="20758559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1342037">
    <w:abstractNumId w:val="11"/>
  </w:num>
  <w:num w:numId="4" w16cid:durableId="792797019">
    <w:abstractNumId w:val="23"/>
  </w:num>
  <w:num w:numId="5" w16cid:durableId="88353003">
    <w:abstractNumId w:val="18"/>
  </w:num>
  <w:num w:numId="6" w16cid:durableId="704646108">
    <w:abstractNumId w:val="37"/>
  </w:num>
  <w:num w:numId="7" w16cid:durableId="1913275999">
    <w:abstractNumId w:val="29"/>
  </w:num>
  <w:num w:numId="8" w16cid:durableId="1769039456">
    <w:abstractNumId w:val="22"/>
  </w:num>
  <w:num w:numId="9" w16cid:durableId="1588463836">
    <w:abstractNumId w:val="30"/>
  </w:num>
  <w:num w:numId="10" w16cid:durableId="642003533">
    <w:abstractNumId w:val="25"/>
  </w:num>
  <w:num w:numId="11" w16cid:durableId="457996629">
    <w:abstractNumId w:val="33"/>
  </w:num>
  <w:num w:numId="12" w16cid:durableId="2060132926">
    <w:abstractNumId w:val="31"/>
  </w:num>
  <w:num w:numId="13" w16cid:durableId="16178287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566619">
    <w:abstractNumId w:val="1"/>
  </w:num>
  <w:num w:numId="15" w16cid:durableId="233054161">
    <w:abstractNumId w:val="35"/>
  </w:num>
  <w:num w:numId="16" w16cid:durableId="1114522088">
    <w:abstractNumId w:val="0"/>
  </w:num>
  <w:num w:numId="17" w16cid:durableId="672488970">
    <w:abstractNumId w:val="15"/>
  </w:num>
  <w:num w:numId="18" w16cid:durableId="1655984342">
    <w:abstractNumId w:val="28"/>
  </w:num>
  <w:num w:numId="19" w16cid:durableId="40910155">
    <w:abstractNumId w:val="21"/>
  </w:num>
  <w:num w:numId="20" w16cid:durableId="1810971511">
    <w:abstractNumId w:val="3"/>
  </w:num>
  <w:num w:numId="21" w16cid:durableId="1849562778">
    <w:abstractNumId w:val="36"/>
  </w:num>
  <w:num w:numId="22" w16cid:durableId="1764449180">
    <w:abstractNumId w:val="13"/>
  </w:num>
  <w:num w:numId="23" w16cid:durableId="1435788395">
    <w:abstractNumId w:val="40"/>
  </w:num>
  <w:num w:numId="24" w16cid:durableId="582959084">
    <w:abstractNumId w:val="6"/>
  </w:num>
  <w:num w:numId="25" w16cid:durableId="1868595165">
    <w:abstractNumId w:val="34"/>
  </w:num>
  <w:num w:numId="26" w16cid:durableId="753892615">
    <w:abstractNumId w:val="32"/>
  </w:num>
  <w:num w:numId="27" w16cid:durableId="164826301">
    <w:abstractNumId w:val="10"/>
  </w:num>
  <w:num w:numId="28" w16cid:durableId="1916740441">
    <w:abstractNumId w:val="17"/>
  </w:num>
  <w:num w:numId="29" w16cid:durableId="821584400">
    <w:abstractNumId w:val="20"/>
  </w:num>
  <w:num w:numId="30" w16cid:durableId="220484655">
    <w:abstractNumId w:val="14"/>
  </w:num>
  <w:num w:numId="31" w16cid:durableId="132136143">
    <w:abstractNumId w:val="26"/>
  </w:num>
  <w:num w:numId="32" w16cid:durableId="779953565">
    <w:abstractNumId w:val="9"/>
  </w:num>
  <w:num w:numId="33" w16cid:durableId="595527816">
    <w:abstractNumId w:val="38"/>
  </w:num>
  <w:num w:numId="34" w16cid:durableId="697237730">
    <w:abstractNumId w:val="5"/>
  </w:num>
  <w:num w:numId="35" w16cid:durableId="647829657">
    <w:abstractNumId w:val="16"/>
  </w:num>
  <w:num w:numId="36" w16cid:durableId="258293227">
    <w:abstractNumId w:val="8"/>
  </w:num>
  <w:num w:numId="37" w16cid:durableId="18961652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147584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936410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3916562">
    <w:abstractNumId w:val="24"/>
  </w:num>
  <w:num w:numId="41" w16cid:durableId="632756124">
    <w:abstractNumId w:val="39"/>
  </w:num>
  <w:num w:numId="42" w16cid:durableId="1169371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6834542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8D"/>
    <w:rsid w:val="0000010C"/>
    <w:rsid w:val="000048E5"/>
    <w:rsid w:val="00005A40"/>
    <w:rsid w:val="000063CB"/>
    <w:rsid w:val="000129C5"/>
    <w:rsid w:val="00012B87"/>
    <w:rsid w:val="00014D8A"/>
    <w:rsid w:val="0001534D"/>
    <w:rsid w:val="00016944"/>
    <w:rsid w:val="00017B41"/>
    <w:rsid w:val="000264BF"/>
    <w:rsid w:val="000307E7"/>
    <w:rsid w:val="00031DC3"/>
    <w:rsid w:val="00032A8F"/>
    <w:rsid w:val="00035E02"/>
    <w:rsid w:val="00036E66"/>
    <w:rsid w:val="00044131"/>
    <w:rsid w:val="000456A0"/>
    <w:rsid w:val="000473CD"/>
    <w:rsid w:val="0005420E"/>
    <w:rsid w:val="000553D6"/>
    <w:rsid w:val="00055E6B"/>
    <w:rsid w:val="0005635D"/>
    <w:rsid w:val="000620B1"/>
    <w:rsid w:val="00065A80"/>
    <w:rsid w:val="00070CEE"/>
    <w:rsid w:val="00073AE0"/>
    <w:rsid w:val="000757B5"/>
    <w:rsid w:val="00083F22"/>
    <w:rsid w:val="00086886"/>
    <w:rsid w:val="00086EB0"/>
    <w:rsid w:val="000874C4"/>
    <w:rsid w:val="000A4ED1"/>
    <w:rsid w:val="000A68A7"/>
    <w:rsid w:val="000B0B37"/>
    <w:rsid w:val="000B15B2"/>
    <w:rsid w:val="000B2138"/>
    <w:rsid w:val="000B7CE1"/>
    <w:rsid w:val="000B7FFD"/>
    <w:rsid w:val="000C2A45"/>
    <w:rsid w:val="000C3A7D"/>
    <w:rsid w:val="000C44BF"/>
    <w:rsid w:val="000C479D"/>
    <w:rsid w:val="000C5891"/>
    <w:rsid w:val="000C6EB2"/>
    <w:rsid w:val="000C71BC"/>
    <w:rsid w:val="000D1243"/>
    <w:rsid w:val="000D35B8"/>
    <w:rsid w:val="000D48C1"/>
    <w:rsid w:val="000D5200"/>
    <w:rsid w:val="000E0630"/>
    <w:rsid w:val="000E1BBB"/>
    <w:rsid w:val="000E39D0"/>
    <w:rsid w:val="000E4C83"/>
    <w:rsid w:val="000E4E8A"/>
    <w:rsid w:val="000F02A7"/>
    <w:rsid w:val="000F1D3E"/>
    <w:rsid w:val="000F2E21"/>
    <w:rsid w:val="000F44F4"/>
    <w:rsid w:val="000F71A3"/>
    <w:rsid w:val="001002A0"/>
    <w:rsid w:val="00101A7E"/>
    <w:rsid w:val="00102210"/>
    <w:rsid w:val="00106CB3"/>
    <w:rsid w:val="001107EA"/>
    <w:rsid w:val="00115F53"/>
    <w:rsid w:val="00120508"/>
    <w:rsid w:val="001225E7"/>
    <w:rsid w:val="00122976"/>
    <w:rsid w:val="00122F97"/>
    <w:rsid w:val="00131622"/>
    <w:rsid w:val="0013353F"/>
    <w:rsid w:val="0013735F"/>
    <w:rsid w:val="00137741"/>
    <w:rsid w:val="00145C5D"/>
    <w:rsid w:val="00151277"/>
    <w:rsid w:val="00156AA7"/>
    <w:rsid w:val="00164998"/>
    <w:rsid w:val="00166BFC"/>
    <w:rsid w:val="00171D3E"/>
    <w:rsid w:val="00175C10"/>
    <w:rsid w:val="0017693B"/>
    <w:rsid w:val="001803FF"/>
    <w:rsid w:val="0018218F"/>
    <w:rsid w:val="00185028"/>
    <w:rsid w:val="0018596F"/>
    <w:rsid w:val="00185A86"/>
    <w:rsid w:val="001862F2"/>
    <w:rsid w:val="001947D3"/>
    <w:rsid w:val="00195208"/>
    <w:rsid w:val="001A1AE3"/>
    <w:rsid w:val="001A1F01"/>
    <w:rsid w:val="001A1FFB"/>
    <w:rsid w:val="001A451A"/>
    <w:rsid w:val="001A537C"/>
    <w:rsid w:val="001A6343"/>
    <w:rsid w:val="001A68A4"/>
    <w:rsid w:val="001A7014"/>
    <w:rsid w:val="001B593F"/>
    <w:rsid w:val="001C13CA"/>
    <w:rsid w:val="001C14A5"/>
    <w:rsid w:val="001C2A12"/>
    <w:rsid w:val="001C4960"/>
    <w:rsid w:val="001D0059"/>
    <w:rsid w:val="001D0283"/>
    <w:rsid w:val="001D2439"/>
    <w:rsid w:val="001E210D"/>
    <w:rsid w:val="001E221F"/>
    <w:rsid w:val="001E3689"/>
    <w:rsid w:val="001E43E9"/>
    <w:rsid w:val="001E462C"/>
    <w:rsid w:val="001E4E4F"/>
    <w:rsid w:val="001E578F"/>
    <w:rsid w:val="001F032D"/>
    <w:rsid w:val="001F31B4"/>
    <w:rsid w:val="001F535E"/>
    <w:rsid w:val="001F54D2"/>
    <w:rsid w:val="00200164"/>
    <w:rsid w:val="00201522"/>
    <w:rsid w:val="002018F9"/>
    <w:rsid w:val="00202BB1"/>
    <w:rsid w:val="00207748"/>
    <w:rsid w:val="002112F3"/>
    <w:rsid w:val="00211BE7"/>
    <w:rsid w:val="002126E6"/>
    <w:rsid w:val="002171FC"/>
    <w:rsid w:val="0022274B"/>
    <w:rsid w:val="00236A9F"/>
    <w:rsid w:val="0023751F"/>
    <w:rsid w:val="002402F1"/>
    <w:rsid w:val="00243BF4"/>
    <w:rsid w:val="00247973"/>
    <w:rsid w:val="00250352"/>
    <w:rsid w:val="00251ABD"/>
    <w:rsid w:val="002533C8"/>
    <w:rsid w:val="00254A44"/>
    <w:rsid w:val="002603B1"/>
    <w:rsid w:val="00260B71"/>
    <w:rsid w:val="0026142E"/>
    <w:rsid w:val="00265847"/>
    <w:rsid w:val="002731A5"/>
    <w:rsid w:val="002739AE"/>
    <w:rsid w:val="00273E9C"/>
    <w:rsid w:val="0027672D"/>
    <w:rsid w:val="00276C57"/>
    <w:rsid w:val="002808AD"/>
    <w:rsid w:val="00282861"/>
    <w:rsid w:val="0028528A"/>
    <w:rsid w:val="00287A18"/>
    <w:rsid w:val="00290A4C"/>
    <w:rsid w:val="002916B9"/>
    <w:rsid w:val="00291E8B"/>
    <w:rsid w:val="002929A5"/>
    <w:rsid w:val="002A0E90"/>
    <w:rsid w:val="002A2ABF"/>
    <w:rsid w:val="002A4166"/>
    <w:rsid w:val="002B0EF6"/>
    <w:rsid w:val="002B6868"/>
    <w:rsid w:val="002C1674"/>
    <w:rsid w:val="002C1B61"/>
    <w:rsid w:val="002C1C75"/>
    <w:rsid w:val="002C5416"/>
    <w:rsid w:val="002D2603"/>
    <w:rsid w:val="002D2E79"/>
    <w:rsid w:val="002D30F5"/>
    <w:rsid w:val="002D657C"/>
    <w:rsid w:val="002E038A"/>
    <w:rsid w:val="002E3EBD"/>
    <w:rsid w:val="002E7838"/>
    <w:rsid w:val="002F0555"/>
    <w:rsid w:val="002F07B8"/>
    <w:rsid w:val="002F36EB"/>
    <w:rsid w:val="002F3898"/>
    <w:rsid w:val="00303D1A"/>
    <w:rsid w:val="00305FE9"/>
    <w:rsid w:val="0030650A"/>
    <w:rsid w:val="00313C7B"/>
    <w:rsid w:val="003173CF"/>
    <w:rsid w:val="003179AE"/>
    <w:rsid w:val="00317A88"/>
    <w:rsid w:val="003222ED"/>
    <w:rsid w:val="00324D47"/>
    <w:rsid w:val="00331F3C"/>
    <w:rsid w:val="0033219E"/>
    <w:rsid w:val="0034003A"/>
    <w:rsid w:val="00342E49"/>
    <w:rsid w:val="00343669"/>
    <w:rsid w:val="00355924"/>
    <w:rsid w:val="00355FC4"/>
    <w:rsid w:val="00356773"/>
    <w:rsid w:val="00363479"/>
    <w:rsid w:val="003659CB"/>
    <w:rsid w:val="0036635F"/>
    <w:rsid w:val="00370908"/>
    <w:rsid w:val="00372278"/>
    <w:rsid w:val="00373863"/>
    <w:rsid w:val="0037650B"/>
    <w:rsid w:val="0037706B"/>
    <w:rsid w:val="003772E5"/>
    <w:rsid w:val="0038003E"/>
    <w:rsid w:val="00383DA2"/>
    <w:rsid w:val="00385395"/>
    <w:rsid w:val="00385554"/>
    <w:rsid w:val="00387FDA"/>
    <w:rsid w:val="00390CFE"/>
    <w:rsid w:val="00390D4C"/>
    <w:rsid w:val="00390F0D"/>
    <w:rsid w:val="00391BD5"/>
    <w:rsid w:val="00392BB4"/>
    <w:rsid w:val="00392C06"/>
    <w:rsid w:val="003A0D1F"/>
    <w:rsid w:val="003A1F85"/>
    <w:rsid w:val="003A3F5C"/>
    <w:rsid w:val="003A42A6"/>
    <w:rsid w:val="003A4E16"/>
    <w:rsid w:val="003A5B66"/>
    <w:rsid w:val="003A6760"/>
    <w:rsid w:val="003A7AD8"/>
    <w:rsid w:val="003B05DB"/>
    <w:rsid w:val="003B1EBF"/>
    <w:rsid w:val="003B33BE"/>
    <w:rsid w:val="003C5D8D"/>
    <w:rsid w:val="003C6B04"/>
    <w:rsid w:val="003D6F46"/>
    <w:rsid w:val="003E28EB"/>
    <w:rsid w:val="003E4C71"/>
    <w:rsid w:val="003E536C"/>
    <w:rsid w:val="003E7762"/>
    <w:rsid w:val="003E7D2E"/>
    <w:rsid w:val="003F067B"/>
    <w:rsid w:val="003F0D46"/>
    <w:rsid w:val="003F4539"/>
    <w:rsid w:val="00404264"/>
    <w:rsid w:val="004067CA"/>
    <w:rsid w:val="00407DA6"/>
    <w:rsid w:val="004113BE"/>
    <w:rsid w:val="00411A4E"/>
    <w:rsid w:val="004160A4"/>
    <w:rsid w:val="00416219"/>
    <w:rsid w:val="004173C7"/>
    <w:rsid w:val="00421609"/>
    <w:rsid w:val="0042267A"/>
    <w:rsid w:val="00425530"/>
    <w:rsid w:val="00427F54"/>
    <w:rsid w:val="00430C90"/>
    <w:rsid w:val="0043537E"/>
    <w:rsid w:val="00442DBC"/>
    <w:rsid w:val="004439C4"/>
    <w:rsid w:val="00452940"/>
    <w:rsid w:val="00453B0C"/>
    <w:rsid w:val="004605DD"/>
    <w:rsid w:val="004615FB"/>
    <w:rsid w:val="004660F2"/>
    <w:rsid w:val="00470A4E"/>
    <w:rsid w:val="00471A8E"/>
    <w:rsid w:val="00472BF0"/>
    <w:rsid w:val="00472F96"/>
    <w:rsid w:val="004740D7"/>
    <w:rsid w:val="00475E2C"/>
    <w:rsid w:val="00475E65"/>
    <w:rsid w:val="00483054"/>
    <w:rsid w:val="00491B10"/>
    <w:rsid w:val="00494BE3"/>
    <w:rsid w:val="00495445"/>
    <w:rsid w:val="004A2182"/>
    <w:rsid w:val="004A66CF"/>
    <w:rsid w:val="004B1B61"/>
    <w:rsid w:val="004B3F95"/>
    <w:rsid w:val="004B3FA8"/>
    <w:rsid w:val="004B547B"/>
    <w:rsid w:val="004B607A"/>
    <w:rsid w:val="004C02A7"/>
    <w:rsid w:val="004C1839"/>
    <w:rsid w:val="004C1BBC"/>
    <w:rsid w:val="004C36C5"/>
    <w:rsid w:val="004C4563"/>
    <w:rsid w:val="004D01D6"/>
    <w:rsid w:val="004D09F3"/>
    <w:rsid w:val="004D12BA"/>
    <w:rsid w:val="004D18E2"/>
    <w:rsid w:val="004D3AB8"/>
    <w:rsid w:val="004D7028"/>
    <w:rsid w:val="004D7D15"/>
    <w:rsid w:val="004E41DA"/>
    <w:rsid w:val="004E703E"/>
    <w:rsid w:val="004F1461"/>
    <w:rsid w:val="004F1EA9"/>
    <w:rsid w:val="004F4959"/>
    <w:rsid w:val="004F559E"/>
    <w:rsid w:val="004F7015"/>
    <w:rsid w:val="00500AE7"/>
    <w:rsid w:val="00504647"/>
    <w:rsid w:val="00506C99"/>
    <w:rsid w:val="00510082"/>
    <w:rsid w:val="00510148"/>
    <w:rsid w:val="00511326"/>
    <w:rsid w:val="0051355C"/>
    <w:rsid w:val="00514D6A"/>
    <w:rsid w:val="00525EED"/>
    <w:rsid w:val="005303BC"/>
    <w:rsid w:val="00531026"/>
    <w:rsid w:val="00532D89"/>
    <w:rsid w:val="00535603"/>
    <w:rsid w:val="00536A44"/>
    <w:rsid w:val="00536D30"/>
    <w:rsid w:val="00537A82"/>
    <w:rsid w:val="00540982"/>
    <w:rsid w:val="0054137F"/>
    <w:rsid w:val="00542299"/>
    <w:rsid w:val="00544E18"/>
    <w:rsid w:val="00545A86"/>
    <w:rsid w:val="00546FCC"/>
    <w:rsid w:val="00552D65"/>
    <w:rsid w:val="00554CD6"/>
    <w:rsid w:val="0055521C"/>
    <w:rsid w:val="00555FB3"/>
    <w:rsid w:val="0055649D"/>
    <w:rsid w:val="00557131"/>
    <w:rsid w:val="005600BB"/>
    <w:rsid w:val="00563EE3"/>
    <w:rsid w:val="00563EEA"/>
    <w:rsid w:val="00570048"/>
    <w:rsid w:val="00574E93"/>
    <w:rsid w:val="00576142"/>
    <w:rsid w:val="00581CE2"/>
    <w:rsid w:val="005834A3"/>
    <w:rsid w:val="00587AC5"/>
    <w:rsid w:val="005909F8"/>
    <w:rsid w:val="00594E82"/>
    <w:rsid w:val="005A29DC"/>
    <w:rsid w:val="005A3D81"/>
    <w:rsid w:val="005A4183"/>
    <w:rsid w:val="005A46EB"/>
    <w:rsid w:val="005A50FB"/>
    <w:rsid w:val="005A5BD5"/>
    <w:rsid w:val="005B0954"/>
    <w:rsid w:val="005B2489"/>
    <w:rsid w:val="005B40E9"/>
    <w:rsid w:val="005B442A"/>
    <w:rsid w:val="005B627B"/>
    <w:rsid w:val="005B7D03"/>
    <w:rsid w:val="005C17FA"/>
    <w:rsid w:val="005C35B3"/>
    <w:rsid w:val="005C38B9"/>
    <w:rsid w:val="005C4BED"/>
    <w:rsid w:val="005C54AE"/>
    <w:rsid w:val="005C6C58"/>
    <w:rsid w:val="005C6D24"/>
    <w:rsid w:val="005D09E8"/>
    <w:rsid w:val="005D346F"/>
    <w:rsid w:val="005F02CF"/>
    <w:rsid w:val="005F080A"/>
    <w:rsid w:val="005F68F2"/>
    <w:rsid w:val="005F7770"/>
    <w:rsid w:val="006025BB"/>
    <w:rsid w:val="006032E7"/>
    <w:rsid w:val="00603D97"/>
    <w:rsid w:val="006057CA"/>
    <w:rsid w:val="00606E0D"/>
    <w:rsid w:val="006073B2"/>
    <w:rsid w:val="00612931"/>
    <w:rsid w:val="006136C2"/>
    <w:rsid w:val="006152D5"/>
    <w:rsid w:val="006179D0"/>
    <w:rsid w:val="0062231A"/>
    <w:rsid w:val="00625D5E"/>
    <w:rsid w:val="0062702F"/>
    <w:rsid w:val="00635720"/>
    <w:rsid w:val="00635E3B"/>
    <w:rsid w:val="0063622F"/>
    <w:rsid w:val="006416B9"/>
    <w:rsid w:val="00642500"/>
    <w:rsid w:val="00643C08"/>
    <w:rsid w:val="00645252"/>
    <w:rsid w:val="00651E8B"/>
    <w:rsid w:val="00653748"/>
    <w:rsid w:val="006546D2"/>
    <w:rsid w:val="00654EA2"/>
    <w:rsid w:val="0065549E"/>
    <w:rsid w:val="00655ECC"/>
    <w:rsid w:val="006563EC"/>
    <w:rsid w:val="00656F60"/>
    <w:rsid w:val="006610D6"/>
    <w:rsid w:val="00664239"/>
    <w:rsid w:val="006646C9"/>
    <w:rsid w:val="00664CBB"/>
    <w:rsid w:val="006663BF"/>
    <w:rsid w:val="006727A0"/>
    <w:rsid w:val="00672894"/>
    <w:rsid w:val="006744B0"/>
    <w:rsid w:val="00675FB2"/>
    <w:rsid w:val="0068465C"/>
    <w:rsid w:val="00686502"/>
    <w:rsid w:val="0068710B"/>
    <w:rsid w:val="006A08CF"/>
    <w:rsid w:val="006A6817"/>
    <w:rsid w:val="006A7460"/>
    <w:rsid w:val="006B1AEE"/>
    <w:rsid w:val="006B37AA"/>
    <w:rsid w:val="006B622D"/>
    <w:rsid w:val="006C1A9A"/>
    <w:rsid w:val="006C2E9B"/>
    <w:rsid w:val="006C48EF"/>
    <w:rsid w:val="006C7866"/>
    <w:rsid w:val="006D43B4"/>
    <w:rsid w:val="006E1732"/>
    <w:rsid w:val="006E25DA"/>
    <w:rsid w:val="006E2611"/>
    <w:rsid w:val="006E296B"/>
    <w:rsid w:val="006E2BD4"/>
    <w:rsid w:val="006E2FA8"/>
    <w:rsid w:val="006E55AE"/>
    <w:rsid w:val="006F25FC"/>
    <w:rsid w:val="006F2708"/>
    <w:rsid w:val="006F72C4"/>
    <w:rsid w:val="0070196A"/>
    <w:rsid w:val="0070677B"/>
    <w:rsid w:val="0070778D"/>
    <w:rsid w:val="00711801"/>
    <w:rsid w:val="00711EDD"/>
    <w:rsid w:val="00721A55"/>
    <w:rsid w:val="007232A1"/>
    <w:rsid w:val="00731122"/>
    <w:rsid w:val="00735064"/>
    <w:rsid w:val="007371C2"/>
    <w:rsid w:val="007423E6"/>
    <w:rsid w:val="00744414"/>
    <w:rsid w:val="00744962"/>
    <w:rsid w:val="00751FDD"/>
    <w:rsid w:val="007532F6"/>
    <w:rsid w:val="00753CF1"/>
    <w:rsid w:val="00754261"/>
    <w:rsid w:val="007572F1"/>
    <w:rsid w:val="00763106"/>
    <w:rsid w:val="00763E4F"/>
    <w:rsid w:val="00764863"/>
    <w:rsid w:val="007671E5"/>
    <w:rsid w:val="00767482"/>
    <w:rsid w:val="00771035"/>
    <w:rsid w:val="00772E90"/>
    <w:rsid w:val="007773B5"/>
    <w:rsid w:val="00783983"/>
    <w:rsid w:val="00783BCF"/>
    <w:rsid w:val="007873C1"/>
    <w:rsid w:val="00790171"/>
    <w:rsid w:val="00791A64"/>
    <w:rsid w:val="00792EF4"/>
    <w:rsid w:val="00795796"/>
    <w:rsid w:val="007B617F"/>
    <w:rsid w:val="007C4D05"/>
    <w:rsid w:val="007C4D12"/>
    <w:rsid w:val="007C5961"/>
    <w:rsid w:val="007C693F"/>
    <w:rsid w:val="007D0529"/>
    <w:rsid w:val="007D0B88"/>
    <w:rsid w:val="007D1452"/>
    <w:rsid w:val="007D218D"/>
    <w:rsid w:val="007D237C"/>
    <w:rsid w:val="007D2877"/>
    <w:rsid w:val="007D43C2"/>
    <w:rsid w:val="007D499F"/>
    <w:rsid w:val="007D5B08"/>
    <w:rsid w:val="007E037B"/>
    <w:rsid w:val="007E7924"/>
    <w:rsid w:val="007F0E01"/>
    <w:rsid w:val="007F1C73"/>
    <w:rsid w:val="007F29A9"/>
    <w:rsid w:val="007F3C5F"/>
    <w:rsid w:val="007F46FE"/>
    <w:rsid w:val="007F4794"/>
    <w:rsid w:val="007F59A9"/>
    <w:rsid w:val="007F7BEA"/>
    <w:rsid w:val="00800D87"/>
    <w:rsid w:val="00803DDC"/>
    <w:rsid w:val="008072C6"/>
    <w:rsid w:val="0080799C"/>
    <w:rsid w:val="00810A19"/>
    <w:rsid w:val="00810B7A"/>
    <w:rsid w:val="00811018"/>
    <w:rsid w:val="00816B0B"/>
    <w:rsid w:val="008178E5"/>
    <w:rsid w:val="008219B1"/>
    <w:rsid w:val="00823343"/>
    <w:rsid w:val="00825E47"/>
    <w:rsid w:val="0082619C"/>
    <w:rsid w:val="00826A06"/>
    <w:rsid w:val="00826E33"/>
    <w:rsid w:val="00833245"/>
    <w:rsid w:val="00836B2D"/>
    <w:rsid w:val="00841735"/>
    <w:rsid w:val="00844EF6"/>
    <w:rsid w:val="008466E0"/>
    <w:rsid w:val="008474B9"/>
    <w:rsid w:val="008527F0"/>
    <w:rsid w:val="00852A4C"/>
    <w:rsid w:val="00855EB1"/>
    <w:rsid w:val="00856C5B"/>
    <w:rsid w:val="00857224"/>
    <w:rsid w:val="00862126"/>
    <w:rsid w:val="00863748"/>
    <w:rsid w:val="00863993"/>
    <w:rsid w:val="00866AE6"/>
    <w:rsid w:val="00867789"/>
    <w:rsid w:val="008710D2"/>
    <w:rsid w:val="00875868"/>
    <w:rsid w:val="008772B9"/>
    <w:rsid w:val="00877C00"/>
    <w:rsid w:val="00881D32"/>
    <w:rsid w:val="0088337E"/>
    <w:rsid w:val="00891DA6"/>
    <w:rsid w:val="00892BD4"/>
    <w:rsid w:val="00893C6D"/>
    <w:rsid w:val="008956C3"/>
    <w:rsid w:val="008A0F99"/>
    <w:rsid w:val="008A2A6A"/>
    <w:rsid w:val="008A2CCA"/>
    <w:rsid w:val="008A778F"/>
    <w:rsid w:val="008B3261"/>
    <w:rsid w:val="008B459C"/>
    <w:rsid w:val="008B4684"/>
    <w:rsid w:val="008B75D8"/>
    <w:rsid w:val="008C07EF"/>
    <w:rsid w:val="008C084F"/>
    <w:rsid w:val="008C36D1"/>
    <w:rsid w:val="008C4814"/>
    <w:rsid w:val="008C622A"/>
    <w:rsid w:val="008C6A81"/>
    <w:rsid w:val="008D1D67"/>
    <w:rsid w:val="008D38CE"/>
    <w:rsid w:val="008D67D2"/>
    <w:rsid w:val="008E07E6"/>
    <w:rsid w:val="008E4B49"/>
    <w:rsid w:val="008E5788"/>
    <w:rsid w:val="008E66C5"/>
    <w:rsid w:val="008E7E70"/>
    <w:rsid w:val="008F0B6C"/>
    <w:rsid w:val="008F180E"/>
    <w:rsid w:val="008F3E1F"/>
    <w:rsid w:val="00901EB3"/>
    <w:rsid w:val="00912290"/>
    <w:rsid w:val="00912EA1"/>
    <w:rsid w:val="00914041"/>
    <w:rsid w:val="00915FAB"/>
    <w:rsid w:val="009214E9"/>
    <w:rsid w:val="00921E09"/>
    <w:rsid w:val="009226EB"/>
    <w:rsid w:val="009236C1"/>
    <w:rsid w:val="0092506B"/>
    <w:rsid w:val="0092598D"/>
    <w:rsid w:val="009277E9"/>
    <w:rsid w:val="00932EDF"/>
    <w:rsid w:val="00935D81"/>
    <w:rsid w:val="00937CEB"/>
    <w:rsid w:val="009402BA"/>
    <w:rsid w:val="009436B8"/>
    <w:rsid w:val="00947A13"/>
    <w:rsid w:val="00951889"/>
    <w:rsid w:val="00952B2F"/>
    <w:rsid w:val="00954B21"/>
    <w:rsid w:val="00955DA5"/>
    <w:rsid w:val="00957503"/>
    <w:rsid w:val="00957E4E"/>
    <w:rsid w:val="00960177"/>
    <w:rsid w:val="00962DD1"/>
    <w:rsid w:val="00962E76"/>
    <w:rsid w:val="00971CD8"/>
    <w:rsid w:val="00972010"/>
    <w:rsid w:val="00972D1D"/>
    <w:rsid w:val="0097515D"/>
    <w:rsid w:val="00977403"/>
    <w:rsid w:val="0098561D"/>
    <w:rsid w:val="00985F1E"/>
    <w:rsid w:val="0098681F"/>
    <w:rsid w:val="0099478A"/>
    <w:rsid w:val="0099613B"/>
    <w:rsid w:val="009A06E0"/>
    <w:rsid w:val="009A098C"/>
    <w:rsid w:val="009A1259"/>
    <w:rsid w:val="009A26DF"/>
    <w:rsid w:val="009A5631"/>
    <w:rsid w:val="009A5B73"/>
    <w:rsid w:val="009A6796"/>
    <w:rsid w:val="009A7126"/>
    <w:rsid w:val="009A7976"/>
    <w:rsid w:val="009B1173"/>
    <w:rsid w:val="009B19E5"/>
    <w:rsid w:val="009B3683"/>
    <w:rsid w:val="009B38EB"/>
    <w:rsid w:val="009B3C18"/>
    <w:rsid w:val="009B52F0"/>
    <w:rsid w:val="009C2627"/>
    <w:rsid w:val="009C30F3"/>
    <w:rsid w:val="009C6635"/>
    <w:rsid w:val="009D015B"/>
    <w:rsid w:val="009D094C"/>
    <w:rsid w:val="009D1E15"/>
    <w:rsid w:val="009D2036"/>
    <w:rsid w:val="009D452B"/>
    <w:rsid w:val="009E194B"/>
    <w:rsid w:val="009E2CC1"/>
    <w:rsid w:val="009F25AB"/>
    <w:rsid w:val="009F4B6F"/>
    <w:rsid w:val="00A102A1"/>
    <w:rsid w:val="00A14808"/>
    <w:rsid w:val="00A265B6"/>
    <w:rsid w:val="00A26CD3"/>
    <w:rsid w:val="00A277AF"/>
    <w:rsid w:val="00A319D7"/>
    <w:rsid w:val="00A322F5"/>
    <w:rsid w:val="00A33643"/>
    <w:rsid w:val="00A37DB0"/>
    <w:rsid w:val="00A423DD"/>
    <w:rsid w:val="00A43048"/>
    <w:rsid w:val="00A450E2"/>
    <w:rsid w:val="00A577B0"/>
    <w:rsid w:val="00A60D23"/>
    <w:rsid w:val="00A610C6"/>
    <w:rsid w:val="00A65226"/>
    <w:rsid w:val="00A6643C"/>
    <w:rsid w:val="00A66C76"/>
    <w:rsid w:val="00A67ECB"/>
    <w:rsid w:val="00A7053C"/>
    <w:rsid w:val="00A72303"/>
    <w:rsid w:val="00A75EBC"/>
    <w:rsid w:val="00A814CB"/>
    <w:rsid w:val="00A855A8"/>
    <w:rsid w:val="00A867D7"/>
    <w:rsid w:val="00A86C76"/>
    <w:rsid w:val="00A8708E"/>
    <w:rsid w:val="00A93D95"/>
    <w:rsid w:val="00A963AC"/>
    <w:rsid w:val="00AB0866"/>
    <w:rsid w:val="00AB1ADC"/>
    <w:rsid w:val="00AB1CAA"/>
    <w:rsid w:val="00AB363A"/>
    <w:rsid w:val="00AC3E18"/>
    <w:rsid w:val="00AC59CB"/>
    <w:rsid w:val="00AD369D"/>
    <w:rsid w:val="00AD3D69"/>
    <w:rsid w:val="00AD6026"/>
    <w:rsid w:val="00AE0184"/>
    <w:rsid w:val="00AE1871"/>
    <w:rsid w:val="00AE549F"/>
    <w:rsid w:val="00AF3ACA"/>
    <w:rsid w:val="00AF4D8C"/>
    <w:rsid w:val="00AF6E75"/>
    <w:rsid w:val="00AF7C44"/>
    <w:rsid w:val="00B04AC9"/>
    <w:rsid w:val="00B04E6A"/>
    <w:rsid w:val="00B05540"/>
    <w:rsid w:val="00B10A15"/>
    <w:rsid w:val="00B217DD"/>
    <w:rsid w:val="00B22704"/>
    <w:rsid w:val="00B32C74"/>
    <w:rsid w:val="00B43EF5"/>
    <w:rsid w:val="00B51BB2"/>
    <w:rsid w:val="00B540AC"/>
    <w:rsid w:val="00B566D6"/>
    <w:rsid w:val="00B600EC"/>
    <w:rsid w:val="00B6018D"/>
    <w:rsid w:val="00B65747"/>
    <w:rsid w:val="00B705BB"/>
    <w:rsid w:val="00B7300C"/>
    <w:rsid w:val="00B80013"/>
    <w:rsid w:val="00B80EFC"/>
    <w:rsid w:val="00B80F77"/>
    <w:rsid w:val="00B84B54"/>
    <w:rsid w:val="00B87222"/>
    <w:rsid w:val="00B8744C"/>
    <w:rsid w:val="00B934FD"/>
    <w:rsid w:val="00BA6D50"/>
    <w:rsid w:val="00BA6FA9"/>
    <w:rsid w:val="00BB1E82"/>
    <w:rsid w:val="00BB3228"/>
    <w:rsid w:val="00BB3833"/>
    <w:rsid w:val="00BB46AA"/>
    <w:rsid w:val="00BB6696"/>
    <w:rsid w:val="00BC3DC3"/>
    <w:rsid w:val="00BC4511"/>
    <w:rsid w:val="00BC5194"/>
    <w:rsid w:val="00BC6B0D"/>
    <w:rsid w:val="00BD202E"/>
    <w:rsid w:val="00BD380D"/>
    <w:rsid w:val="00BD3AED"/>
    <w:rsid w:val="00BD5ECF"/>
    <w:rsid w:val="00BD6F06"/>
    <w:rsid w:val="00BE0B68"/>
    <w:rsid w:val="00BE2522"/>
    <w:rsid w:val="00BE319D"/>
    <w:rsid w:val="00BE3A64"/>
    <w:rsid w:val="00BE5F88"/>
    <w:rsid w:val="00BE69FB"/>
    <w:rsid w:val="00BE70B0"/>
    <w:rsid w:val="00BF290C"/>
    <w:rsid w:val="00BF3B67"/>
    <w:rsid w:val="00BF6FE6"/>
    <w:rsid w:val="00C00D1A"/>
    <w:rsid w:val="00C0237E"/>
    <w:rsid w:val="00C03293"/>
    <w:rsid w:val="00C10A57"/>
    <w:rsid w:val="00C10C67"/>
    <w:rsid w:val="00C123EA"/>
    <w:rsid w:val="00C15474"/>
    <w:rsid w:val="00C1709E"/>
    <w:rsid w:val="00C20F3A"/>
    <w:rsid w:val="00C2177D"/>
    <w:rsid w:val="00C2307D"/>
    <w:rsid w:val="00C30E6D"/>
    <w:rsid w:val="00C33C80"/>
    <w:rsid w:val="00C34B26"/>
    <w:rsid w:val="00C34C8D"/>
    <w:rsid w:val="00C356EC"/>
    <w:rsid w:val="00C359D1"/>
    <w:rsid w:val="00C36541"/>
    <w:rsid w:val="00C36F0D"/>
    <w:rsid w:val="00C4067C"/>
    <w:rsid w:val="00C415C6"/>
    <w:rsid w:val="00C41C28"/>
    <w:rsid w:val="00C42ADD"/>
    <w:rsid w:val="00C4670F"/>
    <w:rsid w:val="00C47385"/>
    <w:rsid w:val="00C47577"/>
    <w:rsid w:val="00C511C0"/>
    <w:rsid w:val="00C5124F"/>
    <w:rsid w:val="00C523D7"/>
    <w:rsid w:val="00C54B29"/>
    <w:rsid w:val="00C61E9C"/>
    <w:rsid w:val="00C6399E"/>
    <w:rsid w:val="00C64D2D"/>
    <w:rsid w:val="00C64D4F"/>
    <w:rsid w:val="00C65E5D"/>
    <w:rsid w:val="00C66BD0"/>
    <w:rsid w:val="00C706CE"/>
    <w:rsid w:val="00C72C7E"/>
    <w:rsid w:val="00C80B6D"/>
    <w:rsid w:val="00C8239A"/>
    <w:rsid w:val="00C82914"/>
    <w:rsid w:val="00C84462"/>
    <w:rsid w:val="00C84952"/>
    <w:rsid w:val="00C85ADF"/>
    <w:rsid w:val="00C87EC1"/>
    <w:rsid w:val="00C94C9C"/>
    <w:rsid w:val="00C9761A"/>
    <w:rsid w:val="00CA003F"/>
    <w:rsid w:val="00CA0603"/>
    <w:rsid w:val="00CA2A6C"/>
    <w:rsid w:val="00CA530C"/>
    <w:rsid w:val="00CA6A5F"/>
    <w:rsid w:val="00CB0DD9"/>
    <w:rsid w:val="00CB14BD"/>
    <w:rsid w:val="00CB2018"/>
    <w:rsid w:val="00CB49EA"/>
    <w:rsid w:val="00CB5B4E"/>
    <w:rsid w:val="00CB70B3"/>
    <w:rsid w:val="00CC3EE0"/>
    <w:rsid w:val="00CC62D2"/>
    <w:rsid w:val="00CC7EBC"/>
    <w:rsid w:val="00CD0261"/>
    <w:rsid w:val="00CD1055"/>
    <w:rsid w:val="00CD2056"/>
    <w:rsid w:val="00CD35F3"/>
    <w:rsid w:val="00CD7B85"/>
    <w:rsid w:val="00CE6CD1"/>
    <w:rsid w:val="00CF0349"/>
    <w:rsid w:val="00CF144F"/>
    <w:rsid w:val="00CF5937"/>
    <w:rsid w:val="00CF60B3"/>
    <w:rsid w:val="00D007E7"/>
    <w:rsid w:val="00D02394"/>
    <w:rsid w:val="00D0254C"/>
    <w:rsid w:val="00D03E99"/>
    <w:rsid w:val="00D048A5"/>
    <w:rsid w:val="00D07B2B"/>
    <w:rsid w:val="00D11F45"/>
    <w:rsid w:val="00D13206"/>
    <w:rsid w:val="00D16329"/>
    <w:rsid w:val="00D243AF"/>
    <w:rsid w:val="00D25F4C"/>
    <w:rsid w:val="00D300F4"/>
    <w:rsid w:val="00D30619"/>
    <w:rsid w:val="00D350E2"/>
    <w:rsid w:val="00D36166"/>
    <w:rsid w:val="00D40014"/>
    <w:rsid w:val="00D43C35"/>
    <w:rsid w:val="00D43C75"/>
    <w:rsid w:val="00D43D23"/>
    <w:rsid w:val="00D504C1"/>
    <w:rsid w:val="00D50BDD"/>
    <w:rsid w:val="00D528DF"/>
    <w:rsid w:val="00D55858"/>
    <w:rsid w:val="00D6104B"/>
    <w:rsid w:val="00D61191"/>
    <w:rsid w:val="00D652F3"/>
    <w:rsid w:val="00D66D4A"/>
    <w:rsid w:val="00D674F8"/>
    <w:rsid w:val="00D71EBE"/>
    <w:rsid w:val="00D7274B"/>
    <w:rsid w:val="00D74C2E"/>
    <w:rsid w:val="00D75031"/>
    <w:rsid w:val="00D81055"/>
    <w:rsid w:val="00D91C0C"/>
    <w:rsid w:val="00D923B5"/>
    <w:rsid w:val="00D94F5D"/>
    <w:rsid w:val="00D955E0"/>
    <w:rsid w:val="00DA030F"/>
    <w:rsid w:val="00DA168B"/>
    <w:rsid w:val="00DA1991"/>
    <w:rsid w:val="00DA246B"/>
    <w:rsid w:val="00DA50F2"/>
    <w:rsid w:val="00DA783D"/>
    <w:rsid w:val="00DB0A39"/>
    <w:rsid w:val="00DB20E4"/>
    <w:rsid w:val="00DB2E30"/>
    <w:rsid w:val="00DB353D"/>
    <w:rsid w:val="00DB6F80"/>
    <w:rsid w:val="00DB7763"/>
    <w:rsid w:val="00DC3EA4"/>
    <w:rsid w:val="00DC5EEB"/>
    <w:rsid w:val="00DD00B2"/>
    <w:rsid w:val="00DD31D0"/>
    <w:rsid w:val="00DD4B52"/>
    <w:rsid w:val="00DD6CDD"/>
    <w:rsid w:val="00DE030C"/>
    <w:rsid w:val="00DE58DE"/>
    <w:rsid w:val="00DE6E73"/>
    <w:rsid w:val="00DE6F50"/>
    <w:rsid w:val="00DF0087"/>
    <w:rsid w:val="00DF01AB"/>
    <w:rsid w:val="00DF1BDD"/>
    <w:rsid w:val="00DF1C1A"/>
    <w:rsid w:val="00DF29A6"/>
    <w:rsid w:val="00DF2AB6"/>
    <w:rsid w:val="00DF4EEC"/>
    <w:rsid w:val="00E014EE"/>
    <w:rsid w:val="00E015C6"/>
    <w:rsid w:val="00E0169B"/>
    <w:rsid w:val="00E04D36"/>
    <w:rsid w:val="00E04E8D"/>
    <w:rsid w:val="00E23F05"/>
    <w:rsid w:val="00E25604"/>
    <w:rsid w:val="00E272C7"/>
    <w:rsid w:val="00E27B79"/>
    <w:rsid w:val="00E35E73"/>
    <w:rsid w:val="00E360AB"/>
    <w:rsid w:val="00E40624"/>
    <w:rsid w:val="00E45B66"/>
    <w:rsid w:val="00E46F72"/>
    <w:rsid w:val="00E46FE1"/>
    <w:rsid w:val="00E544B5"/>
    <w:rsid w:val="00E54A28"/>
    <w:rsid w:val="00E54F8C"/>
    <w:rsid w:val="00E57071"/>
    <w:rsid w:val="00E57D6C"/>
    <w:rsid w:val="00E766FF"/>
    <w:rsid w:val="00E83429"/>
    <w:rsid w:val="00E86C33"/>
    <w:rsid w:val="00E93823"/>
    <w:rsid w:val="00E93D99"/>
    <w:rsid w:val="00E954BB"/>
    <w:rsid w:val="00E9615C"/>
    <w:rsid w:val="00E970D2"/>
    <w:rsid w:val="00EB04DF"/>
    <w:rsid w:val="00EB3950"/>
    <w:rsid w:val="00EB4785"/>
    <w:rsid w:val="00EC511A"/>
    <w:rsid w:val="00EC73CB"/>
    <w:rsid w:val="00EC7D9E"/>
    <w:rsid w:val="00ED1418"/>
    <w:rsid w:val="00ED3C7B"/>
    <w:rsid w:val="00ED449B"/>
    <w:rsid w:val="00ED50EA"/>
    <w:rsid w:val="00ED696A"/>
    <w:rsid w:val="00EE2F37"/>
    <w:rsid w:val="00EE33C1"/>
    <w:rsid w:val="00EE3655"/>
    <w:rsid w:val="00EE455F"/>
    <w:rsid w:val="00EF08CE"/>
    <w:rsid w:val="00EF3CD9"/>
    <w:rsid w:val="00F00134"/>
    <w:rsid w:val="00F0115B"/>
    <w:rsid w:val="00F02AFE"/>
    <w:rsid w:val="00F10273"/>
    <w:rsid w:val="00F176F0"/>
    <w:rsid w:val="00F2243E"/>
    <w:rsid w:val="00F24691"/>
    <w:rsid w:val="00F24B04"/>
    <w:rsid w:val="00F253C5"/>
    <w:rsid w:val="00F2559C"/>
    <w:rsid w:val="00F25A10"/>
    <w:rsid w:val="00F271E9"/>
    <w:rsid w:val="00F34B64"/>
    <w:rsid w:val="00F37B41"/>
    <w:rsid w:val="00F4020B"/>
    <w:rsid w:val="00F40E88"/>
    <w:rsid w:val="00F41D10"/>
    <w:rsid w:val="00F42C0C"/>
    <w:rsid w:val="00F438D6"/>
    <w:rsid w:val="00F511AE"/>
    <w:rsid w:val="00F513E0"/>
    <w:rsid w:val="00F52476"/>
    <w:rsid w:val="00F534AA"/>
    <w:rsid w:val="00F55816"/>
    <w:rsid w:val="00F56652"/>
    <w:rsid w:val="00F6795A"/>
    <w:rsid w:val="00F728D0"/>
    <w:rsid w:val="00F72F57"/>
    <w:rsid w:val="00F8439D"/>
    <w:rsid w:val="00F853D1"/>
    <w:rsid w:val="00F85C23"/>
    <w:rsid w:val="00F902E3"/>
    <w:rsid w:val="00F9553E"/>
    <w:rsid w:val="00F97826"/>
    <w:rsid w:val="00FA0E24"/>
    <w:rsid w:val="00FA1BC3"/>
    <w:rsid w:val="00FA224F"/>
    <w:rsid w:val="00FA3330"/>
    <w:rsid w:val="00FA6197"/>
    <w:rsid w:val="00FB6A96"/>
    <w:rsid w:val="00FB6D8A"/>
    <w:rsid w:val="00FC2E50"/>
    <w:rsid w:val="00FC50CF"/>
    <w:rsid w:val="00FC63EC"/>
    <w:rsid w:val="00FC75B1"/>
    <w:rsid w:val="00FD4AD7"/>
    <w:rsid w:val="00FD5F45"/>
    <w:rsid w:val="00FD770D"/>
    <w:rsid w:val="00FE0B96"/>
    <w:rsid w:val="00FE1571"/>
    <w:rsid w:val="00FE1D9E"/>
    <w:rsid w:val="00FE2085"/>
    <w:rsid w:val="00FE3334"/>
    <w:rsid w:val="00FF0AF1"/>
    <w:rsid w:val="00FF6DBA"/>
    <w:rsid w:val="00F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D811E"/>
  <w15:chartTrackingRefBased/>
  <w15:docId w15:val="{4C1C2A52-0A1B-4E62-890B-07792712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53D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ascii="Garamond" w:hAnsi="Garamond"/>
      <w:b/>
      <w:sz w:val="26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Garamond" w:hAnsi="Garamond"/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both"/>
      <w:outlineLvl w:val="2"/>
    </w:pPr>
    <w:rPr>
      <w:rFonts w:ascii="Garamond" w:hAnsi="Garamond"/>
      <w:b/>
      <w:sz w:val="26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keepNext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jc w:val="center"/>
      <w:outlineLvl w:val="7"/>
    </w:pPr>
    <w:rPr>
      <w:rFonts w:ascii="Arial" w:hAnsi="Arial" w:cs="Arial"/>
      <w:b/>
      <w:bCs/>
      <w:sz w:val="28"/>
      <w:u w:val="single"/>
    </w:rPr>
  </w:style>
  <w:style w:type="paragraph" w:styleId="Heading9">
    <w:name w:val="heading 9"/>
    <w:basedOn w:val="Normal"/>
    <w:next w:val="Normal"/>
    <w:link w:val="Heading9Char"/>
    <w:qFormat/>
    <w:pPr>
      <w:keepNext/>
      <w:jc w:val="both"/>
      <w:outlineLvl w:val="8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qFormat/>
    <w:pPr>
      <w:jc w:val="both"/>
    </w:pPr>
    <w:rPr>
      <w:rFonts w:ascii="Garamond" w:hAnsi="Garamond"/>
      <w:bCs/>
      <w:sz w:val="26"/>
    </w:rPr>
  </w:style>
  <w:style w:type="paragraph" w:styleId="BodyText2">
    <w:name w:val="Body Text 2"/>
    <w:basedOn w:val="Normal"/>
    <w:link w:val="BodyText2Char"/>
    <w:pPr>
      <w:jc w:val="both"/>
    </w:pPr>
  </w:style>
  <w:style w:type="paragraph" w:styleId="BodyText3">
    <w:name w:val="Body Text 3"/>
    <w:basedOn w:val="Normal"/>
    <w:link w:val="BodyText3Char"/>
    <w:pPr>
      <w:spacing w:line="360" w:lineRule="auto"/>
      <w:jc w:val="both"/>
    </w:pPr>
    <w:rPr>
      <w:rFonts w:ascii="Arial" w:hAnsi="Arial" w:cs="Arial"/>
      <w:sz w:val="28"/>
    </w:rPr>
  </w:style>
  <w:style w:type="table" w:styleId="TableGrid">
    <w:name w:val="Table Grid"/>
    <w:basedOn w:val="TableNormal"/>
    <w:uiPriority w:val="39"/>
    <w:rsid w:val="00986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55E0"/>
    <w:pPr>
      <w:ind w:left="720"/>
      <w:contextualSpacing/>
    </w:pPr>
    <w:rPr>
      <w:lang w:val="en-GB" w:eastAsia="en-GB"/>
    </w:rPr>
  </w:style>
  <w:style w:type="paragraph" w:styleId="NoSpacing">
    <w:name w:val="No Spacing"/>
    <w:uiPriority w:val="1"/>
    <w:qFormat/>
    <w:rsid w:val="00A33643"/>
    <w:rPr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rsid w:val="00452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940"/>
    <w:rPr>
      <w:color w:val="605E5C"/>
      <w:shd w:val="clear" w:color="auto" w:fill="E1DFDD"/>
    </w:rPr>
  </w:style>
  <w:style w:type="table" w:customStyle="1" w:styleId="TableGrid0">
    <w:name w:val="TableGrid"/>
    <w:rsid w:val="001E3689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5924"/>
    <w:pPr>
      <w:spacing w:before="100" w:beforeAutospacing="1" w:after="100" w:afterAutospacing="1"/>
    </w:pPr>
    <w:rPr>
      <w:lang w:val="en-IN" w:eastAsia="en-IN"/>
    </w:rPr>
  </w:style>
  <w:style w:type="paragraph" w:customStyle="1" w:styleId="Default">
    <w:name w:val="Default"/>
    <w:rsid w:val="007F47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GB"/>
    </w:rPr>
  </w:style>
  <w:style w:type="character" w:customStyle="1" w:styleId="fontstyle01">
    <w:name w:val="fontstyle01"/>
    <w:basedOn w:val="DefaultParagraphFont"/>
    <w:rsid w:val="007F4794"/>
    <w:rPr>
      <w:rFonts w:ascii="ArialMT" w:hAnsi="ArialMT" w:hint="default"/>
      <w:b w:val="0"/>
      <w:bCs w:val="0"/>
      <w:i w:val="0"/>
      <w:iCs w:val="0"/>
      <w:color w:val="181818"/>
      <w:sz w:val="34"/>
      <w:szCs w:val="34"/>
    </w:rPr>
  </w:style>
  <w:style w:type="character" w:customStyle="1" w:styleId="BodyTextChar">
    <w:name w:val="Body Text Char"/>
    <w:basedOn w:val="DefaultParagraphFont"/>
    <w:link w:val="BodyText"/>
    <w:rsid w:val="00F42C0C"/>
    <w:rPr>
      <w:rFonts w:ascii="Garamond" w:hAnsi="Garamond"/>
      <w:bCs/>
      <w:sz w:val="26"/>
      <w:szCs w:val="24"/>
      <w:lang w:val="en-US" w:eastAsia="en-US"/>
    </w:rPr>
  </w:style>
  <w:style w:type="paragraph" w:customStyle="1" w:styleId="Standard">
    <w:name w:val="Standard"/>
    <w:rsid w:val="007D0B88"/>
    <w:pPr>
      <w:widowControl w:val="0"/>
      <w:suppressAutoHyphens/>
      <w:autoSpaceDN w:val="0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3A6760"/>
    <w:rPr>
      <w:b/>
      <w:bCs/>
    </w:rPr>
  </w:style>
  <w:style w:type="character" w:styleId="FollowedHyperlink">
    <w:name w:val="FollowedHyperlink"/>
    <w:basedOn w:val="DefaultParagraphFont"/>
    <w:uiPriority w:val="99"/>
    <w:unhideWhenUsed/>
    <w:rsid w:val="004160A4"/>
    <w:rPr>
      <w:color w:val="954F72"/>
      <w:u w:val="single"/>
    </w:rPr>
  </w:style>
  <w:style w:type="paragraph" w:customStyle="1" w:styleId="msonormal0">
    <w:name w:val="msonormal"/>
    <w:basedOn w:val="Normal"/>
    <w:rsid w:val="004160A4"/>
    <w:pPr>
      <w:spacing w:before="100" w:beforeAutospacing="1" w:after="100" w:afterAutospacing="1"/>
    </w:pPr>
    <w:rPr>
      <w:lang w:val="en-IN" w:eastAsia="en-IN"/>
    </w:rPr>
  </w:style>
  <w:style w:type="paragraph" w:customStyle="1" w:styleId="font5">
    <w:name w:val="font5"/>
    <w:basedOn w:val="Normal"/>
    <w:rsid w:val="004160A4"/>
    <w:pPr>
      <w:spacing w:before="100" w:beforeAutospacing="1" w:after="100" w:afterAutospacing="1"/>
    </w:pPr>
    <w:rPr>
      <w:rFonts w:ascii="Calibri" w:hAnsi="Calibri" w:cs="Calibri"/>
      <w:color w:val="000000"/>
      <w:sz w:val="28"/>
      <w:szCs w:val="28"/>
      <w:lang w:val="en-IN" w:eastAsia="en-IN"/>
    </w:rPr>
  </w:style>
  <w:style w:type="paragraph" w:customStyle="1" w:styleId="font6">
    <w:name w:val="font6"/>
    <w:basedOn w:val="Normal"/>
    <w:rsid w:val="004160A4"/>
    <w:pPr>
      <w:spacing w:before="100" w:beforeAutospacing="1" w:after="100" w:afterAutospacing="1"/>
    </w:pPr>
    <w:rPr>
      <w:rFonts w:ascii="Calibri" w:hAnsi="Calibri" w:cs="Calibri"/>
      <w:b/>
      <w:bCs/>
      <w:color w:val="000000"/>
      <w:sz w:val="44"/>
      <w:szCs w:val="44"/>
      <w:lang w:val="en-IN" w:eastAsia="en-IN"/>
    </w:rPr>
  </w:style>
  <w:style w:type="paragraph" w:customStyle="1" w:styleId="xl65">
    <w:name w:val="xl65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/>
      <w:jc w:val="center"/>
      <w:textAlignment w:val="center"/>
    </w:pPr>
    <w:rPr>
      <w:b/>
      <w:bCs/>
      <w:lang w:val="en-IN" w:eastAsia="en-IN"/>
    </w:rPr>
  </w:style>
  <w:style w:type="paragraph" w:customStyle="1" w:styleId="xl66">
    <w:name w:val="xl66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/>
      <w:jc w:val="center"/>
      <w:textAlignment w:val="center"/>
    </w:pPr>
    <w:rPr>
      <w:b/>
      <w:bCs/>
      <w:lang w:val="en-IN" w:eastAsia="en-IN"/>
    </w:rPr>
  </w:style>
  <w:style w:type="paragraph" w:customStyle="1" w:styleId="xl67">
    <w:name w:val="xl67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N" w:eastAsia="en-IN"/>
    </w:rPr>
  </w:style>
  <w:style w:type="paragraph" w:customStyle="1" w:styleId="xl68">
    <w:name w:val="xl68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N" w:eastAsia="en-IN"/>
    </w:rPr>
  </w:style>
  <w:style w:type="paragraph" w:customStyle="1" w:styleId="xl69">
    <w:name w:val="xl69"/>
    <w:basedOn w:val="Normal"/>
    <w:rsid w:val="004160A4"/>
    <w:pPr>
      <w:spacing w:before="100" w:beforeAutospacing="1" w:after="100" w:afterAutospacing="1"/>
    </w:pPr>
    <w:rPr>
      <w:lang w:val="en-IN" w:eastAsia="en-IN"/>
    </w:rPr>
  </w:style>
  <w:style w:type="paragraph" w:customStyle="1" w:styleId="xl70">
    <w:name w:val="xl70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N" w:eastAsia="en-IN"/>
    </w:rPr>
  </w:style>
  <w:style w:type="paragraph" w:customStyle="1" w:styleId="xl71">
    <w:name w:val="xl71"/>
    <w:basedOn w:val="Normal"/>
    <w:rsid w:val="004160A4"/>
    <w:pPr>
      <w:pBdr>
        <w:bottom w:val="single" w:sz="4" w:space="0" w:color="auto"/>
      </w:pBdr>
      <w:spacing w:before="100" w:beforeAutospacing="1" w:after="100" w:afterAutospacing="1"/>
      <w:jc w:val="center"/>
    </w:pPr>
    <w:rPr>
      <w:sz w:val="28"/>
      <w:szCs w:val="28"/>
      <w:lang w:val="en-IN" w:eastAsia="en-IN"/>
    </w:rPr>
  </w:style>
  <w:style w:type="paragraph" w:customStyle="1" w:styleId="xl72">
    <w:name w:val="xl72"/>
    <w:basedOn w:val="Normal"/>
    <w:rsid w:val="004160A4"/>
    <w:pPr>
      <w:pBdr>
        <w:bottom w:val="single" w:sz="4" w:space="0" w:color="auto"/>
      </w:pBdr>
      <w:spacing w:before="100" w:beforeAutospacing="1" w:after="100" w:afterAutospacing="1"/>
      <w:jc w:val="center"/>
    </w:pPr>
    <w:rPr>
      <w:sz w:val="28"/>
      <w:szCs w:val="28"/>
      <w:lang w:val="en-IN" w:eastAsia="en-IN"/>
    </w:rPr>
  </w:style>
  <w:style w:type="paragraph" w:customStyle="1" w:styleId="xl73">
    <w:name w:val="xl73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lang w:val="en-IN" w:eastAsia="en-IN"/>
    </w:rPr>
  </w:style>
  <w:style w:type="paragraph" w:customStyle="1" w:styleId="xl74">
    <w:name w:val="xl74"/>
    <w:basedOn w:val="Normal"/>
    <w:rsid w:val="004160A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lang w:val="en-IN" w:eastAsia="en-IN"/>
    </w:rPr>
  </w:style>
  <w:style w:type="paragraph" w:customStyle="1" w:styleId="xl75">
    <w:name w:val="xl75"/>
    <w:basedOn w:val="Normal"/>
    <w:rsid w:val="004160A4"/>
    <w:pPr>
      <w:spacing w:before="100" w:beforeAutospacing="1" w:after="100" w:afterAutospacing="1"/>
      <w:textAlignment w:val="top"/>
    </w:pPr>
    <w:rPr>
      <w:lang w:val="en-IN" w:eastAsia="en-IN"/>
    </w:rPr>
  </w:style>
  <w:style w:type="paragraph" w:customStyle="1" w:styleId="xl76">
    <w:name w:val="xl76"/>
    <w:basedOn w:val="Normal"/>
    <w:rsid w:val="004160A4"/>
    <w:pPr>
      <w:spacing w:before="100" w:beforeAutospacing="1" w:after="100" w:afterAutospacing="1"/>
      <w:textAlignment w:val="top"/>
    </w:pPr>
    <w:rPr>
      <w:lang w:val="en-IN" w:eastAsia="en-IN"/>
    </w:rPr>
  </w:style>
  <w:style w:type="character" w:customStyle="1" w:styleId="Heading1Char">
    <w:name w:val="Heading 1 Char"/>
    <w:basedOn w:val="DefaultParagraphFont"/>
    <w:link w:val="Heading1"/>
    <w:rsid w:val="00175C10"/>
    <w:rPr>
      <w:rFonts w:ascii="Garamond" w:hAnsi="Garamond"/>
      <w:b/>
      <w:sz w:val="26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175C10"/>
    <w:rPr>
      <w:rFonts w:ascii="Garamond" w:hAnsi="Garamond"/>
      <w:b/>
      <w:sz w:val="26"/>
      <w:szCs w:val="24"/>
      <w:u w:val="single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175C10"/>
    <w:rPr>
      <w:rFonts w:ascii="Garamond" w:hAnsi="Garamond"/>
      <w:b/>
      <w:sz w:val="26"/>
      <w:szCs w:val="24"/>
      <w:u w:val="single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75C10"/>
    <w:rPr>
      <w:b/>
      <w:bCs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175C10"/>
    <w:rPr>
      <w:b/>
      <w:bCs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175C10"/>
    <w:rPr>
      <w:b/>
      <w:bCs/>
      <w:sz w:val="24"/>
      <w:szCs w:val="24"/>
      <w:u w:val="single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175C10"/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175C10"/>
    <w:rPr>
      <w:rFonts w:ascii="Arial" w:hAnsi="Arial" w:cs="Arial"/>
      <w:b/>
      <w:bCs/>
      <w:sz w:val="28"/>
      <w:szCs w:val="24"/>
      <w:u w:val="single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175C10"/>
    <w:rPr>
      <w:rFonts w:ascii="Arial" w:hAnsi="Arial" w:cs="Arial"/>
      <w:sz w:val="28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75C10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175C10"/>
    <w:rPr>
      <w:sz w:val="24"/>
      <w:szCs w:val="24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175C10"/>
    <w:rPr>
      <w:sz w:val="24"/>
      <w:szCs w:val="24"/>
      <w:lang w:val="en-US" w:eastAsia="en-US"/>
    </w:rPr>
  </w:style>
  <w:style w:type="character" w:customStyle="1" w:styleId="BodyText3Char">
    <w:name w:val="Body Text 3 Char"/>
    <w:basedOn w:val="DefaultParagraphFont"/>
    <w:link w:val="BodyText3"/>
    <w:rsid w:val="00175C10"/>
    <w:rPr>
      <w:rFonts w:ascii="Arial" w:hAnsi="Arial" w:cs="Arial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ld%20mydocuments\VP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E8CF4-2D43-4B5B-965E-1C4F191B4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VPad</Template>
  <TotalTime>911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</vt:lpstr>
    </vt:vector>
  </TitlesOfParts>
  <Company>Scottish Church College, Calcutta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Sisir</dc:creator>
  <cp:keywords/>
  <cp:lastModifiedBy>Gazi Abdur Rab</cp:lastModifiedBy>
  <cp:revision>225</cp:revision>
  <cp:lastPrinted>2024-09-20T05:08:00Z</cp:lastPrinted>
  <dcterms:created xsi:type="dcterms:W3CDTF">2022-09-21T08:12:00Z</dcterms:created>
  <dcterms:modified xsi:type="dcterms:W3CDTF">2024-09-20T05:08:00Z</dcterms:modified>
</cp:coreProperties>
</file>