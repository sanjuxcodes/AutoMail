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53D" w:rsidRDefault="00D9453D" w:rsidP="000050B5">
      <w:pPr>
        <w:spacing w:after="0"/>
      </w:pPr>
    </w:p>
    <w:p w:rsidR="000050B5" w:rsidRDefault="000050B5" w:rsidP="000050B5">
      <w:pPr>
        <w:tabs>
          <w:tab w:val="left" w:pos="7200"/>
        </w:tabs>
        <w:spacing w:after="0"/>
        <w:ind w:right="-601"/>
      </w:pPr>
      <w:r>
        <w:t xml:space="preserve">Ref. </w:t>
      </w:r>
      <w:proofErr w:type="gramStart"/>
      <w:r>
        <w:t>No. :</w:t>
      </w:r>
      <w:r w:rsidR="00284FE7" w:rsidRPr="00284FE7">
        <w:rPr>
          <w:b/>
        </w:rPr>
        <w:t>KGTM</w:t>
      </w:r>
      <w:proofErr w:type="gramEnd"/>
      <w:r w:rsidR="00284FE7" w:rsidRPr="00284FE7">
        <w:rPr>
          <w:b/>
        </w:rPr>
        <w:t>/DPI/302/24</w:t>
      </w:r>
      <w:r>
        <w:tab/>
        <w:t xml:space="preserve">Date : </w:t>
      </w:r>
      <w:r w:rsidR="007A39A3" w:rsidRPr="00284FE7">
        <w:rPr>
          <w:b/>
        </w:rPr>
        <w:t>27/09/2024</w:t>
      </w:r>
    </w:p>
    <w:p w:rsidR="000050B5" w:rsidRDefault="000050B5" w:rsidP="000050B5">
      <w:pPr>
        <w:spacing w:after="0"/>
      </w:pPr>
    </w:p>
    <w:p w:rsidR="00A80262" w:rsidRDefault="00A80262" w:rsidP="00A80262">
      <w:pPr>
        <w:spacing w:after="0"/>
      </w:pPr>
    </w:p>
    <w:p w:rsidR="00A80262" w:rsidRPr="00A80262" w:rsidRDefault="00A80262" w:rsidP="00A80262">
      <w:pPr>
        <w:rPr>
          <w:sz w:val="24"/>
        </w:rPr>
      </w:pPr>
      <w:r w:rsidRPr="00A80262">
        <w:rPr>
          <w:sz w:val="24"/>
        </w:rPr>
        <w:t>To,</w:t>
      </w:r>
      <w:r w:rsidRPr="00A80262">
        <w:rPr>
          <w:sz w:val="24"/>
        </w:rPr>
        <w:br/>
        <w:t>The Director of Public Instruction</w:t>
      </w:r>
      <w:r w:rsidRPr="00A80262">
        <w:rPr>
          <w:sz w:val="24"/>
        </w:rPr>
        <w:br/>
        <w:t>Educational Directorate,</w:t>
      </w:r>
      <w:r w:rsidRPr="00A80262">
        <w:rPr>
          <w:sz w:val="24"/>
        </w:rPr>
        <w:br/>
        <w:t>Govt. of West Bengal,</w:t>
      </w:r>
      <w:r w:rsidRPr="00A80262">
        <w:rPr>
          <w:sz w:val="24"/>
        </w:rPr>
        <w:br/>
      </w:r>
      <w:proofErr w:type="spellStart"/>
      <w:r w:rsidRPr="00A80262">
        <w:rPr>
          <w:sz w:val="24"/>
        </w:rPr>
        <w:t>Bikash</w:t>
      </w:r>
      <w:proofErr w:type="spellEnd"/>
      <w:r w:rsidRPr="00A80262">
        <w:rPr>
          <w:sz w:val="24"/>
        </w:rPr>
        <w:t xml:space="preserve"> </w:t>
      </w:r>
      <w:proofErr w:type="spellStart"/>
      <w:r w:rsidRPr="00A80262">
        <w:rPr>
          <w:sz w:val="24"/>
        </w:rPr>
        <w:t>Bhawan</w:t>
      </w:r>
      <w:proofErr w:type="spellEnd"/>
      <w:r w:rsidRPr="00A80262">
        <w:rPr>
          <w:sz w:val="24"/>
        </w:rPr>
        <w:t>, Salt Lake City,</w:t>
      </w:r>
      <w:r w:rsidRPr="00A80262">
        <w:rPr>
          <w:sz w:val="24"/>
        </w:rPr>
        <w:br/>
        <w:t>Kolkata – 91</w:t>
      </w:r>
    </w:p>
    <w:p w:rsidR="00A80262" w:rsidRPr="00A80262" w:rsidRDefault="00A80262" w:rsidP="00A80262">
      <w:pPr>
        <w:spacing w:before="240"/>
        <w:jc w:val="both"/>
        <w:rPr>
          <w:sz w:val="24"/>
        </w:rPr>
      </w:pPr>
      <w:r w:rsidRPr="00A80262">
        <w:rPr>
          <w:sz w:val="24"/>
        </w:rPr>
        <w:t>Respected Sir,</w:t>
      </w:r>
    </w:p>
    <w:p w:rsidR="00A80262" w:rsidRPr="00A80262" w:rsidRDefault="00A80262" w:rsidP="00A80262">
      <w:pPr>
        <w:spacing w:after="0"/>
        <w:rPr>
          <w:sz w:val="24"/>
        </w:rPr>
      </w:pPr>
      <w:r w:rsidRPr="00A80262">
        <w:rPr>
          <w:sz w:val="24"/>
        </w:rPr>
        <w:t>With reference to Note No. 21-</w:t>
      </w:r>
      <w:proofErr w:type="gramStart"/>
      <w:r w:rsidRPr="00A80262">
        <w:rPr>
          <w:sz w:val="24"/>
        </w:rPr>
        <w:t>Pr.Secy</w:t>
      </w:r>
      <w:proofErr w:type="gramEnd"/>
      <w:r w:rsidRPr="00A80262">
        <w:rPr>
          <w:sz w:val="24"/>
        </w:rPr>
        <w:t>-HED/24 dated 29/08/2024,</w:t>
      </w:r>
    </w:p>
    <w:p w:rsidR="00A80262" w:rsidRPr="00A80262" w:rsidRDefault="00A80262" w:rsidP="00A80262">
      <w:pPr>
        <w:spacing w:after="0"/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1901"/>
        <w:gridCol w:w="1784"/>
        <w:gridCol w:w="1784"/>
        <w:gridCol w:w="1767"/>
      </w:tblGrid>
      <w:tr w:rsidR="00A80262" w:rsidRPr="00A80262" w:rsidTr="00A80262">
        <w:tc>
          <w:tcPr>
            <w:tcW w:w="1803" w:type="dxa"/>
          </w:tcPr>
          <w:p w:rsidR="00A80262" w:rsidRPr="00A80262" w:rsidRDefault="00A80262" w:rsidP="00A80262">
            <w:pPr>
              <w:rPr>
                <w:sz w:val="24"/>
              </w:rPr>
            </w:pPr>
            <w:r w:rsidRPr="00A80262">
              <w:rPr>
                <w:sz w:val="24"/>
              </w:rPr>
              <w:t>Name of the Suspended Employee</w:t>
            </w:r>
          </w:p>
        </w:tc>
        <w:tc>
          <w:tcPr>
            <w:tcW w:w="1804" w:type="dxa"/>
          </w:tcPr>
          <w:p w:rsidR="00A80262" w:rsidRPr="00A80262" w:rsidRDefault="00A80262" w:rsidP="00A80262">
            <w:pPr>
              <w:rPr>
                <w:sz w:val="24"/>
              </w:rPr>
            </w:pPr>
            <w:r w:rsidRPr="00A80262">
              <w:rPr>
                <w:sz w:val="24"/>
              </w:rPr>
              <w:t>Name of the Office/Institution with address</w:t>
            </w:r>
          </w:p>
        </w:tc>
        <w:tc>
          <w:tcPr>
            <w:tcW w:w="1804" w:type="dxa"/>
          </w:tcPr>
          <w:p w:rsidR="00A80262" w:rsidRPr="00A80262" w:rsidRDefault="00A80262" w:rsidP="00A80262">
            <w:pPr>
              <w:rPr>
                <w:sz w:val="24"/>
              </w:rPr>
            </w:pPr>
            <w:r w:rsidRPr="00A80262">
              <w:rPr>
                <w:sz w:val="24"/>
              </w:rPr>
              <w:t>Suspended from</w:t>
            </w:r>
          </w:p>
        </w:tc>
        <w:tc>
          <w:tcPr>
            <w:tcW w:w="1804" w:type="dxa"/>
          </w:tcPr>
          <w:p w:rsidR="00A80262" w:rsidRPr="00A80262" w:rsidRDefault="00A80262" w:rsidP="00A80262">
            <w:pPr>
              <w:rPr>
                <w:sz w:val="24"/>
              </w:rPr>
            </w:pPr>
            <w:r w:rsidRPr="00A80262">
              <w:rPr>
                <w:sz w:val="24"/>
              </w:rPr>
              <w:t>Reason for suspension</w:t>
            </w:r>
          </w:p>
        </w:tc>
        <w:tc>
          <w:tcPr>
            <w:tcW w:w="1804" w:type="dxa"/>
          </w:tcPr>
          <w:p w:rsidR="00A80262" w:rsidRPr="00A80262" w:rsidRDefault="00A80262" w:rsidP="00A80262">
            <w:pPr>
              <w:rPr>
                <w:sz w:val="24"/>
              </w:rPr>
            </w:pPr>
            <w:r w:rsidRPr="00A80262">
              <w:rPr>
                <w:sz w:val="24"/>
              </w:rPr>
              <w:t>Any other details</w:t>
            </w:r>
          </w:p>
        </w:tc>
      </w:tr>
      <w:tr w:rsidR="00A80262" w:rsidRPr="00A80262" w:rsidTr="00A80262">
        <w:tc>
          <w:tcPr>
            <w:tcW w:w="1803" w:type="dxa"/>
          </w:tcPr>
          <w:p w:rsidR="00A80262" w:rsidRPr="00A80262" w:rsidRDefault="00A80262" w:rsidP="00A80262">
            <w:pPr>
              <w:rPr>
                <w:sz w:val="24"/>
              </w:rPr>
            </w:pPr>
            <w:r w:rsidRPr="00A80262">
              <w:rPr>
                <w:sz w:val="24"/>
              </w:rPr>
              <w:t>NA</w:t>
            </w:r>
          </w:p>
        </w:tc>
        <w:tc>
          <w:tcPr>
            <w:tcW w:w="1804" w:type="dxa"/>
          </w:tcPr>
          <w:p w:rsidR="00A80262" w:rsidRPr="00A80262" w:rsidRDefault="00A80262" w:rsidP="00A80262">
            <w:pPr>
              <w:rPr>
                <w:sz w:val="24"/>
              </w:rPr>
            </w:pPr>
            <w:r w:rsidRPr="00A80262">
              <w:rPr>
                <w:sz w:val="24"/>
              </w:rPr>
              <w:t>NA</w:t>
            </w:r>
          </w:p>
        </w:tc>
        <w:tc>
          <w:tcPr>
            <w:tcW w:w="1804" w:type="dxa"/>
          </w:tcPr>
          <w:p w:rsidR="00A80262" w:rsidRPr="00A80262" w:rsidRDefault="00A80262" w:rsidP="00A80262">
            <w:pPr>
              <w:rPr>
                <w:sz w:val="24"/>
              </w:rPr>
            </w:pPr>
            <w:r w:rsidRPr="00A80262">
              <w:rPr>
                <w:sz w:val="24"/>
              </w:rPr>
              <w:t>NA</w:t>
            </w:r>
          </w:p>
        </w:tc>
        <w:tc>
          <w:tcPr>
            <w:tcW w:w="1804" w:type="dxa"/>
          </w:tcPr>
          <w:p w:rsidR="00A80262" w:rsidRPr="00A80262" w:rsidRDefault="00A80262" w:rsidP="00A80262">
            <w:pPr>
              <w:rPr>
                <w:sz w:val="24"/>
              </w:rPr>
            </w:pPr>
            <w:r w:rsidRPr="00A80262">
              <w:rPr>
                <w:sz w:val="24"/>
              </w:rPr>
              <w:t>NA</w:t>
            </w:r>
          </w:p>
        </w:tc>
        <w:tc>
          <w:tcPr>
            <w:tcW w:w="1804" w:type="dxa"/>
          </w:tcPr>
          <w:p w:rsidR="00A80262" w:rsidRPr="00A80262" w:rsidRDefault="00A80262" w:rsidP="00A80262">
            <w:pPr>
              <w:rPr>
                <w:sz w:val="24"/>
              </w:rPr>
            </w:pPr>
            <w:r w:rsidRPr="00A80262">
              <w:rPr>
                <w:sz w:val="24"/>
              </w:rPr>
              <w:t>NA</w:t>
            </w:r>
          </w:p>
        </w:tc>
      </w:tr>
    </w:tbl>
    <w:p w:rsidR="00A80262" w:rsidRPr="00A80262" w:rsidRDefault="00A80262" w:rsidP="00A80262">
      <w:pPr>
        <w:spacing w:after="0"/>
        <w:rPr>
          <w:sz w:val="24"/>
        </w:rPr>
      </w:pPr>
    </w:p>
    <w:p w:rsidR="00A80262" w:rsidRPr="00A80262" w:rsidRDefault="00A80262" w:rsidP="00A80262">
      <w:pPr>
        <w:spacing w:after="0"/>
        <w:rPr>
          <w:sz w:val="24"/>
        </w:rPr>
      </w:pPr>
      <w:r w:rsidRPr="00A80262">
        <w:rPr>
          <w:sz w:val="24"/>
        </w:rPr>
        <w:t>We have no</w:t>
      </w:r>
      <w:r w:rsidR="00284FE7">
        <w:rPr>
          <w:sz w:val="24"/>
        </w:rPr>
        <w:t xml:space="preserve"> </w:t>
      </w:r>
      <w:bookmarkStart w:id="0" w:name="_GoBack"/>
      <w:bookmarkEnd w:id="0"/>
      <w:r w:rsidRPr="00A80262">
        <w:rPr>
          <w:sz w:val="24"/>
        </w:rPr>
        <w:t>suspension cases.</w:t>
      </w:r>
    </w:p>
    <w:p w:rsidR="00A80262" w:rsidRDefault="00A80262" w:rsidP="00A80262">
      <w:pPr>
        <w:spacing w:after="0"/>
      </w:pPr>
    </w:p>
    <w:p w:rsidR="00A80262" w:rsidRPr="000050B5" w:rsidRDefault="00A80262" w:rsidP="00A80262">
      <w:pPr>
        <w:tabs>
          <w:tab w:val="center" w:pos="6480"/>
        </w:tabs>
        <w:spacing w:after="0"/>
      </w:pPr>
      <w:r>
        <w:tab/>
        <w:t>________________________</w:t>
      </w:r>
    </w:p>
    <w:sectPr w:rsidR="00A80262" w:rsidRPr="000050B5" w:rsidSect="000050B5">
      <w:headerReference w:type="default" r:id="rId6"/>
      <w:pgSz w:w="11909" w:h="16834" w:code="9"/>
      <w:pgMar w:top="900" w:right="1440" w:bottom="1440" w:left="1440" w:header="91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7730" w:rsidRDefault="007D7730" w:rsidP="00E724B2">
      <w:pPr>
        <w:spacing w:after="0" w:line="240" w:lineRule="auto"/>
      </w:pPr>
      <w:r>
        <w:separator/>
      </w:r>
    </w:p>
  </w:endnote>
  <w:endnote w:type="continuationSeparator" w:id="0">
    <w:p w:rsidR="007D7730" w:rsidRDefault="007D7730" w:rsidP="00E72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7730" w:rsidRDefault="007D7730" w:rsidP="00E724B2">
      <w:pPr>
        <w:spacing w:after="0" w:line="240" w:lineRule="auto"/>
      </w:pPr>
      <w:r>
        <w:separator/>
      </w:r>
    </w:p>
  </w:footnote>
  <w:footnote w:type="continuationSeparator" w:id="0">
    <w:p w:rsidR="007D7730" w:rsidRDefault="007D7730" w:rsidP="00E724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39A3" w:rsidRPr="00EE45FA" w:rsidRDefault="007A39A3" w:rsidP="00EE45FA">
    <w:pPr>
      <w:pStyle w:val="Header"/>
      <w:ind w:right="-511"/>
      <w:jc w:val="right"/>
      <w:rPr>
        <w:rFonts w:ascii="Arial" w:hAnsi="Arial" w:cs="Arial"/>
        <w:b/>
        <w:sz w:val="30"/>
      </w:rPr>
    </w:pPr>
    <w:r w:rsidRPr="00EE45FA">
      <w:rPr>
        <w:rFonts w:ascii="Arial" w:hAnsi="Arial" w:cs="Arial"/>
        <w:b/>
        <w:noProof/>
        <w:sz w:val="20"/>
        <w:lang w:val="en-IN" w:eastAsia="en-IN"/>
      </w:rP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4257675</wp:posOffset>
          </wp:positionH>
          <wp:positionV relativeFrom="paragraph">
            <wp:posOffset>2540</wp:posOffset>
          </wp:positionV>
          <wp:extent cx="247650" cy="223520"/>
          <wp:effectExtent l="0" t="0" r="0" b="5080"/>
          <wp:wrapNone/>
          <wp:docPr id="5" name="Picture 5" descr="C:\Users\LIBRARY\Desktop\letter hea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LIBRARY\Desktop\letter head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1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334" t="13675" r="23333" b="73137"/>
                  <a:stretch/>
                </pic:blipFill>
                <pic:spPr bwMode="auto">
                  <a:xfrm>
                    <a:off x="0" y="0"/>
                    <a:ext cx="247650" cy="2235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E45FA">
      <w:rPr>
        <w:rFonts w:ascii="Arial Black" w:hAnsi="Arial Black"/>
        <w:b/>
        <w:noProof/>
        <w:sz w:val="30"/>
        <w:lang w:val="en-IN" w:eastAsia="en-IN"/>
      </w:rPr>
      <w:drawing>
        <wp:anchor distT="0" distB="0" distL="114300" distR="114300" simplePos="0" relativeHeight="251659264" behindDoc="1" locked="0" layoutInCell="1" allowOverlap="1" wp14:anchorId="1B912456" wp14:editId="2A2BC997">
          <wp:simplePos x="0" y="0"/>
          <wp:positionH relativeFrom="column">
            <wp:posOffset>-451485</wp:posOffset>
          </wp:positionH>
          <wp:positionV relativeFrom="paragraph">
            <wp:posOffset>32385</wp:posOffset>
          </wp:positionV>
          <wp:extent cx="890270" cy="941705"/>
          <wp:effectExtent l="0" t="0" r="5080" b="0"/>
          <wp:wrapTight wrapText="bothSides">
            <wp:wrapPolygon edited="0">
              <wp:start x="0" y="0"/>
              <wp:lineTo x="0" y="20974"/>
              <wp:lineTo x="21261" y="20974"/>
              <wp:lineTo x="21261" y="0"/>
              <wp:lineTo x="0" y="0"/>
            </wp:wrapPolygon>
          </wp:wrapTight>
          <wp:docPr id="4" name="Picture 4" descr="C:\Users\LIBRARY\Desktop\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LIBRARY\Desktop\logo.jp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0270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E45FA">
      <w:rPr>
        <w:rFonts w:ascii="Arial" w:hAnsi="Arial" w:cs="Arial"/>
        <w:b/>
        <w:sz w:val="20"/>
      </w:rPr>
      <w:t>(0353) 2004707 (Principal)</w:t>
    </w:r>
    <w:r w:rsidRPr="00EE45FA">
      <w:rPr>
        <w:rFonts w:ascii="Arial" w:hAnsi="Arial" w:cs="Arial"/>
        <w:b/>
        <w:sz w:val="30"/>
      </w:rPr>
      <w:t xml:space="preserve"> </w:t>
    </w:r>
  </w:p>
  <w:p w:rsidR="007A39A3" w:rsidRPr="00EE45FA" w:rsidRDefault="007A39A3" w:rsidP="00E724B2">
    <w:pPr>
      <w:pStyle w:val="Header"/>
      <w:jc w:val="center"/>
      <w:rPr>
        <w:rFonts w:ascii="Arial Black" w:hAnsi="Arial Black"/>
        <w:b/>
        <w:sz w:val="30"/>
      </w:rPr>
    </w:pPr>
    <w:r w:rsidRPr="00EE45FA">
      <w:rPr>
        <w:rFonts w:ascii="Arial Black" w:hAnsi="Arial Black"/>
        <w:b/>
        <w:sz w:val="30"/>
      </w:rPr>
      <w:t>KALIPADA GHOSH TARAI MAHAVIDYALAYA</w:t>
    </w:r>
  </w:p>
  <w:p w:rsidR="007A39A3" w:rsidRPr="00EE45FA" w:rsidRDefault="007A39A3" w:rsidP="00E724B2">
    <w:pPr>
      <w:pStyle w:val="Header"/>
      <w:jc w:val="center"/>
      <w:rPr>
        <w:sz w:val="24"/>
      </w:rPr>
    </w:pPr>
    <w:r w:rsidRPr="00EE45FA">
      <w:rPr>
        <w:sz w:val="24"/>
      </w:rPr>
      <w:t>ESTD: 1988</w:t>
    </w:r>
  </w:p>
  <w:p w:rsidR="007A39A3" w:rsidRPr="00EE45FA" w:rsidRDefault="007A39A3" w:rsidP="00E724B2">
    <w:pPr>
      <w:pStyle w:val="Header"/>
      <w:jc w:val="center"/>
      <w:rPr>
        <w:b/>
        <w:sz w:val="26"/>
      </w:rPr>
    </w:pPr>
    <w:r w:rsidRPr="00EE45FA">
      <w:rPr>
        <w:b/>
        <w:sz w:val="26"/>
      </w:rPr>
      <w:t>PO: BAGDO</w:t>
    </w:r>
    <w:r>
      <w:rPr>
        <w:b/>
        <w:sz w:val="26"/>
      </w:rPr>
      <w:t>GRA, DIST: DARJEELING, PIN 734014</w:t>
    </w:r>
  </w:p>
  <w:p w:rsidR="007A39A3" w:rsidRDefault="007A39A3" w:rsidP="00E724B2">
    <w:pPr>
      <w:pStyle w:val="Header"/>
      <w:jc w:val="center"/>
      <w:rPr>
        <w:b/>
        <w:sz w:val="26"/>
      </w:rPr>
    </w:pPr>
    <w:r w:rsidRPr="00EE45FA">
      <w:rPr>
        <w:b/>
        <w:sz w:val="26"/>
      </w:rPr>
      <w:t>E-mail: prinkgtm@</w:t>
    </w:r>
    <w:r>
      <w:rPr>
        <w:b/>
        <w:sz w:val="26"/>
      </w:rPr>
      <w:t>gmail.com</w:t>
    </w:r>
  </w:p>
  <w:p w:rsidR="007A39A3" w:rsidRDefault="007A39A3" w:rsidP="00E724B2">
    <w:pPr>
      <w:pStyle w:val="Header"/>
      <w:jc w:val="center"/>
      <w:rPr>
        <w:b/>
        <w:sz w:val="26"/>
      </w:rPr>
    </w:pPr>
    <w:r>
      <w:rPr>
        <w:b/>
        <w:noProof/>
        <w:sz w:val="26"/>
        <w:lang w:val="en-IN" w:eastAsia="en-IN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B2852BD" wp14:editId="14FAEF4F">
              <wp:simplePos x="0" y="0"/>
              <wp:positionH relativeFrom="column">
                <wp:posOffset>-330835</wp:posOffset>
              </wp:positionH>
              <wp:positionV relativeFrom="paragraph">
                <wp:posOffset>161290</wp:posOffset>
              </wp:positionV>
              <wp:extent cx="6424295" cy="0"/>
              <wp:effectExtent l="57150" t="19050" r="71755" b="1333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24295" cy="0"/>
                      </a:xfrm>
                      <a:prstGeom prst="line">
                        <a:avLst/>
                      </a:prstGeom>
                      <a:ln w="12700" cap="sq" cmpd="thickThin">
                        <a:solidFill>
                          <a:schemeClr val="tx1"/>
                        </a:solidFill>
                      </a:ln>
                      <a:effectLst>
                        <a:outerShdw blurRad="50800" dist="50800" dir="5400000" algn="ctr" rotWithShape="0">
                          <a:schemeClr val="bg1"/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FC336E6" id="Straight Connector 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05pt,12.7pt" to="479.8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" strokecolor="black [3213]" strokeweight="1pt">
              <v:stroke linestyle="thickThin" endcap="square"/>
              <v:shadow on="t" color="white [3212]" offset="0,4pt"/>
            </v:line>
          </w:pict>
        </mc:Fallback>
      </mc:AlternateContent>
    </w:r>
    <w:r>
      <w:rPr>
        <w:b/>
        <w:noProof/>
        <w:sz w:val="26"/>
        <w:lang w:val="en-IN" w:eastAsia="en-IN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9004E3F" wp14:editId="6BC68D51">
              <wp:simplePos x="0" y="0"/>
              <wp:positionH relativeFrom="column">
                <wp:posOffset>-371475</wp:posOffset>
              </wp:positionH>
              <wp:positionV relativeFrom="paragraph">
                <wp:posOffset>43815</wp:posOffset>
              </wp:positionV>
              <wp:extent cx="57150" cy="161925"/>
              <wp:effectExtent l="0" t="0" r="0" b="952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150" cy="16192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B93200D" id="Rectangle 8" o:spid="_x0000_s1026" style="position:absolute;margin-left:-29.25pt;margin-top:3.45pt;width:4.5pt;height:12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" fillcolor="white [3212]" stroked="f" strokeweight="2pt"/>
          </w:pict>
        </mc:Fallback>
      </mc:AlternateContent>
    </w:r>
    <w:r>
      <w:rPr>
        <w:b/>
        <w:noProof/>
        <w:sz w:val="26"/>
        <w:lang w:val="en-IN"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D1238B2" wp14:editId="2F15C40E">
              <wp:simplePos x="0" y="0"/>
              <wp:positionH relativeFrom="column">
                <wp:posOffset>-318978</wp:posOffset>
              </wp:positionH>
              <wp:positionV relativeFrom="paragraph">
                <wp:posOffset>117800</wp:posOffset>
              </wp:positionV>
              <wp:extent cx="6411433" cy="0"/>
              <wp:effectExtent l="95250" t="38100" r="66040" b="1333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11433" cy="0"/>
                      </a:xfrm>
                      <a:prstGeom prst="line">
                        <a:avLst/>
                      </a:prstGeom>
                      <a:ln w="31750" cap="sq" cmpd="thickThin">
                        <a:solidFill>
                          <a:schemeClr val="tx1"/>
                        </a:solidFill>
                      </a:ln>
                      <a:effectLst>
                        <a:outerShdw blurRad="50800" dist="50800" dir="5400000" algn="ctr" rotWithShape="0">
                          <a:schemeClr val="bg1"/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68F6E1D" id="Straight Connector 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1pt,9.3pt" to="479.7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" strokecolor="black [3213]" strokeweight="2.5pt">
              <v:stroke linestyle="thickThin" endcap="square"/>
              <v:shadow on="t" color="white [3212]" offset="0,4pt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D51"/>
    <w:rsid w:val="000050B5"/>
    <w:rsid w:val="000A12CB"/>
    <w:rsid w:val="00121CCB"/>
    <w:rsid w:val="00284FE7"/>
    <w:rsid w:val="003E4D6E"/>
    <w:rsid w:val="00404D51"/>
    <w:rsid w:val="00453B01"/>
    <w:rsid w:val="007A39A3"/>
    <w:rsid w:val="007D7730"/>
    <w:rsid w:val="009C0C71"/>
    <w:rsid w:val="009E7F95"/>
    <w:rsid w:val="00A70EB5"/>
    <w:rsid w:val="00A80262"/>
    <w:rsid w:val="00B25766"/>
    <w:rsid w:val="00D9453D"/>
    <w:rsid w:val="00DB57DB"/>
    <w:rsid w:val="00DE6903"/>
    <w:rsid w:val="00DF5EBA"/>
    <w:rsid w:val="00E724B2"/>
    <w:rsid w:val="00EE45FA"/>
    <w:rsid w:val="00F34487"/>
    <w:rsid w:val="00F63139"/>
    <w:rsid w:val="00FE1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9FF7943"/>
  <w15:docId w15:val="{6934CCF5-0B4A-496C-98EB-FD8F1801A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24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4B2"/>
  </w:style>
  <w:style w:type="paragraph" w:styleId="Footer">
    <w:name w:val="footer"/>
    <w:basedOn w:val="Normal"/>
    <w:link w:val="FooterChar"/>
    <w:uiPriority w:val="99"/>
    <w:unhideWhenUsed/>
    <w:rsid w:val="00E724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4B2"/>
  </w:style>
  <w:style w:type="paragraph" w:styleId="BalloonText">
    <w:name w:val="Balloon Text"/>
    <w:basedOn w:val="Normal"/>
    <w:link w:val="BalloonTextChar"/>
    <w:uiPriority w:val="99"/>
    <w:semiHidden/>
    <w:unhideWhenUsed/>
    <w:rsid w:val="00E724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24B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E45FA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802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microsoft.com/office/2007/relationships/hdphoto" Target="media/hdphoto1.wdp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Documents\Custom%20Office%20Templates\KGTM_Letter_Head_Emai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KGTM_Letter_Head_Email</Template>
  <TotalTime>30</TotalTime>
  <Pages>1</Pages>
  <Words>68</Words>
  <Characters>392</Characters>
  <Application>Microsoft Office Word</Application>
  <DocSecurity>0</DocSecurity>
  <Lines>35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 Lab 3</dc:creator>
  <cp:lastModifiedBy>Comp Lab 3</cp:lastModifiedBy>
  <cp:revision>2</cp:revision>
  <cp:lastPrinted>2024-09-27T09:45:00Z</cp:lastPrinted>
  <dcterms:created xsi:type="dcterms:W3CDTF">2024-09-27T09:25:00Z</dcterms:created>
  <dcterms:modified xsi:type="dcterms:W3CDTF">2024-09-27T09:57:00Z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9fc76d0f-aa8f-4635-b28c-15aab7f4965c</vt:lpwstr>
  </property>
</Properties>
</file>